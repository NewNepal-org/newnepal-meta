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01D27" w14:textId="77777777" w:rsidR="00BD0521" w:rsidRPr="00A46747" w:rsidRDefault="009E361D" w:rsidP="00EC202D">
      <w:pPr>
        <w:jc w:val="center"/>
        <w:rPr>
          <w:rFonts w:ascii="Preeti" w:hAnsi="Preeti" w:cs="Kalimati"/>
          <w:b/>
          <w:bCs/>
          <w:color w:val="FF0000"/>
          <w:sz w:val="42"/>
          <w:szCs w:val="30"/>
          <w:lang w:val="nl-NL" w:bidi="ne-NP"/>
        </w:rPr>
      </w:pPr>
      <w:r>
        <w:rPr>
          <w:rFonts w:ascii="Kokila" w:hAnsi="Kokila" w:cs="Kokila"/>
          <w:b/>
          <w:bCs/>
          <w:noProof/>
          <w:sz w:val="40"/>
          <w:szCs w:val="40"/>
        </w:rPr>
        <w:drawing>
          <wp:anchor distT="0" distB="0" distL="114300" distR="114300" simplePos="0" relativeHeight="251657216" behindDoc="0" locked="0" layoutInCell="1" allowOverlap="1" wp14:anchorId="139691AF" wp14:editId="125FB314">
            <wp:simplePos x="0" y="0"/>
            <wp:positionH relativeFrom="column">
              <wp:posOffset>197485</wp:posOffset>
            </wp:positionH>
            <wp:positionV relativeFrom="paragraph">
              <wp:posOffset>-5715</wp:posOffset>
            </wp:positionV>
            <wp:extent cx="1083945" cy="910590"/>
            <wp:effectExtent l="0" t="0" r="0" b="0"/>
            <wp:wrapNone/>
            <wp:docPr id="4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945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C65CB32" wp14:editId="6831418F">
                <wp:simplePos x="0" y="0"/>
                <wp:positionH relativeFrom="column">
                  <wp:posOffset>10160</wp:posOffset>
                </wp:positionH>
                <wp:positionV relativeFrom="paragraph">
                  <wp:posOffset>80010</wp:posOffset>
                </wp:positionV>
                <wp:extent cx="1107440" cy="972185"/>
                <wp:effectExtent l="0" t="0" r="0" b="0"/>
                <wp:wrapNone/>
                <wp:docPr id="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07440" cy="972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9BD70E" id="Rectangle 6" o:spid="_x0000_s1026" style="position:absolute;margin-left:.8pt;margin-top:6.3pt;width:87.2pt;height:76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" stroked="f">
                <v:path arrowok="t"/>
              </v:rect>
            </w:pict>
          </mc:Fallback>
        </mc:AlternateContent>
      </w:r>
      <w:r w:rsidR="00BD0521" w:rsidRPr="00A46747">
        <w:rPr>
          <w:rFonts w:ascii="Preeti" w:hAnsi="Preeti" w:cs="Kalimati" w:hint="cs"/>
          <w:b/>
          <w:bCs/>
          <w:color w:val="FF0000"/>
          <w:sz w:val="42"/>
          <w:szCs w:val="30"/>
          <w:cs/>
          <w:lang w:val="nl-NL" w:bidi="ne-NP"/>
        </w:rPr>
        <w:t>अख्तियार दुरुपयोग अनुसन्धान आयोग</w:t>
      </w:r>
    </w:p>
    <w:p w14:paraId="22AB376A" w14:textId="77777777" w:rsidR="00BD0521" w:rsidRPr="00F12699" w:rsidRDefault="00250A9C" w:rsidP="00EC202D">
      <w:pPr>
        <w:jc w:val="center"/>
        <w:rPr>
          <w:rFonts w:ascii="Preeti" w:hAnsi="Preeti" w:cs="Kalimati" w:hint="cs"/>
          <w:color w:val="FF0000"/>
          <w:sz w:val="40"/>
          <w:szCs w:val="28"/>
          <w:lang w:bidi="ne-NP"/>
        </w:rPr>
      </w:pPr>
      <w:r>
        <w:rPr>
          <w:rFonts w:ascii="Preeti" w:hAnsi="Preeti" w:cs="Kalimati" w:hint="cs"/>
          <w:b/>
          <w:bCs/>
          <w:color w:val="FF0000"/>
          <w:sz w:val="42"/>
          <w:szCs w:val="30"/>
          <w:cs/>
          <w:lang w:val="nl-NL" w:bidi="ne-NP"/>
        </w:rPr>
        <w:t>टङ्</w:t>
      </w:r>
      <w:r w:rsidR="00BD0521" w:rsidRPr="00A46747">
        <w:rPr>
          <w:rFonts w:ascii="Preeti" w:hAnsi="Preeti" w:cs="Kalimati" w:hint="cs"/>
          <w:b/>
          <w:bCs/>
          <w:color w:val="FF0000"/>
          <w:sz w:val="42"/>
          <w:szCs w:val="30"/>
          <w:cs/>
          <w:lang w:val="nl-NL" w:bidi="ne-NP"/>
        </w:rPr>
        <w:t>गाल</w:t>
      </w:r>
      <w:r w:rsidR="00BD0521" w:rsidRPr="00A46747">
        <w:rPr>
          <w:rFonts w:cs="Kalimati"/>
          <w:b/>
          <w:bCs/>
          <w:color w:val="FF0000"/>
          <w:sz w:val="42"/>
          <w:szCs w:val="30"/>
          <w:lang w:val="nl-NL" w:bidi="ne-NP"/>
        </w:rPr>
        <w:t>,</w:t>
      </w:r>
      <w:r w:rsidR="00BD0521" w:rsidRPr="00A46747">
        <w:rPr>
          <w:rFonts w:cs="Kalimati" w:hint="cs"/>
          <w:b/>
          <w:bCs/>
          <w:color w:val="FF0000"/>
          <w:sz w:val="42"/>
          <w:szCs w:val="30"/>
          <w:cs/>
          <w:lang w:val="nl-NL" w:bidi="ne-NP"/>
        </w:rPr>
        <w:t xml:space="preserve"> काठमाडौं</w:t>
      </w:r>
    </w:p>
    <w:p w14:paraId="1D79939C" w14:textId="77777777" w:rsidR="00BD0521" w:rsidRPr="00FE6955" w:rsidRDefault="00BD0521" w:rsidP="00EC202D">
      <w:pPr>
        <w:jc w:val="right"/>
        <w:rPr>
          <w:rFonts w:ascii="Kokila" w:hAnsi="Kokila" w:cs="Kokila" w:hint="cs"/>
          <w:sz w:val="32"/>
          <w:szCs w:val="32"/>
          <w:lang w:bidi="ne-NP"/>
        </w:rPr>
      </w:pPr>
      <w:r w:rsidRPr="00FE6955">
        <w:rPr>
          <w:rFonts w:ascii="Kokila" w:hAnsi="Kokila" w:cs="Kokila"/>
          <w:sz w:val="32"/>
          <w:szCs w:val="32"/>
          <w:cs/>
          <w:lang w:bidi="hi-IN"/>
        </w:rPr>
        <w:t xml:space="preserve">मिति: </w:t>
      </w:r>
      <w:r w:rsidRPr="00470316">
        <w:rPr>
          <w:rFonts w:ascii="Kokila" w:hAnsi="Kokila" w:cs="Kokila"/>
          <w:sz w:val="36"/>
          <w:szCs w:val="36"/>
          <w:cs/>
          <w:lang w:bidi="hi-IN"/>
        </w:rPr>
        <w:t>२०</w:t>
      </w:r>
      <w:r w:rsidR="00E24399">
        <w:rPr>
          <w:rFonts w:ascii="Kokila" w:hAnsi="Kokila" w:cs="Kokila" w:hint="cs"/>
          <w:sz w:val="36"/>
          <w:szCs w:val="36"/>
          <w:cs/>
          <w:lang w:bidi="ne-NP"/>
        </w:rPr>
        <w:t>८</w:t>
      </w:r>
      <w:r w:rsidR="00250A9C">
        <w:rPr>
          <w:rFonts w:ascii="Kokila" w:hAnsi="Kokila" w:cs="Kokila" w:hint="cs"/>
          <w:sz w:val="36"/>
          <w:szCs w:val="36"/>
          <w:cs/>
          <w:lang w:bidi="ne-NP"/>
        </w:rPr>
        <w:t>२</w:t>
      </w:r>
      <w:r w:rsidRPr="00470316">
        <w:rPr>
          <w:rFonts w:ascii="Kokila" w:hAnsi="Kokila" w:cs="Kokila"/>
          <w:sz w:val="36"/>
          <w:szCs w:val="36"/>
          <w:cs/>
          <w:lang w:bidi="hi-IN"/>
        </w:rPr>
        <w:t>।</w:t>
      </w:r>
      <w:r w:rsidR="00421AFC">
        <w:rPr>
          <w:rFonts w:ascii="Kokila" w:hAnsi="Kokila" w:cs="Kokila" w:hint="cs"/>
          <w:sz w:val="36"/>
          <w:szCs w:val="36"/>
          <w:cs/>
          <w:lang w:bidi="ne-NP"/>
        </w:rPr>
        <w:t>०</w:t>
      </w:r>
      <w:r w:rsidR="00B56033">
        <w:rPr>
          <w:rFonts w:ascii="Kokila" w:hAnsi="Kokila" w:cs="Kokila" w:hint="cs"/>
          <w:sz w:val="36"/>
          <w:szCs w:val="36"/>
          <w:cs/>
          <w:lang w:bidi="ne-NP"/>
        </w:rPr>
        <w:t>८</w:t>
      </w:r>
      <w:r w:rsidRPr="00470316">
        <w:rPr>
          <w:rFonts w:ascii="Kokila" w:hAnsi="Kokila" w:cs="Kokila"/>
          <w:sz w:val="36"/>
          <w:szCs w:val="36"/>
          <w:cs/>
          <w:lang w:bidi="hi-IN"/>
        </w:rPr>
        <w:t>।</w:t>
      </w:r>
      <w:r w:rsidR="0085258E">
        <w:rPr>
          <w:rFonts w:ascii="Kokila" w:hAnsi="Kokila" w:cs="Kokila" w:hint="cs"/>
          <w:sz w:val="36"/>
          <w:szCs w:val="36"/>
          <w:cs/>
          <w:lang w:bidi="ne-NP"/>
        </w:rPr>
        <w:t>२</w:t>
      </w:r>
      <w:r w:rsidR="00CA11A6">
        <w:rPr>
          <w:rFonts w:ascii="Kokila" w:hAnsi="Kokila" w:cs="Kokila" w:hint="cs"/>
          <w:sz w:val="36"/>
          <w:szCs w:val="36"/>
          <w:cs/>
          <w:lang w:bidi="ne-NP"/>
        </w:rPr>
        <w:t>९</w:t>
      </w:r>
      <w:r w:rsidR="00DD6E25">
        <w:rPr>
          <w:rFonts w:ascii="Kokila" w:hAnsi="Kokila" w:cs="Kokila" w:hint="cs"/>
          <w:sz w:val="36"/>
          <w:szCs w:val="36"/>
          <w:cs/>
          <w:lang w:bidi="ne-NP"/>
        </w:rPr>
        <w:t xml:space="preserve"> </w:t>
      </w:r>
      <w:r w:rsidR="008D4DB9">
        <w:rPr>
          <w:rFonts w:ascii="Kokila" w:hAnsi="Kokila" w:cs="Kokila" w:hint="cs"/>
          <w:sz w:val="36"/>
          <w:szCs w:val="36"/>
          <w:cs/>
          <w:lang w:bidi="ne-NP"/>
        </w:rPr>
        <w:t xml:space="preserve"> </w:t>
      </w:r>
      <w:r w:rsidRPr="00FE6955">
        <w:rPr>
          <w:rFonts w:ascii="Kokila" w:hAnsi="Kokila" w:cs="Kokila"/>
          <w:sz w:val="32"/>
          <w:szCs w:val="32"/>
          <w:cs/>
          <w:lang w:bidi="hi-IN"/>
        </w:rPr>
        <w:t>गते</w:t>
      </w:r>
      <w:r w:rsidR="00DD6E25">
        <w:rPr>
          <w:rFonts w:ascii="Kokila" w:hAnsi="Kokila" w:cs="Kokila" w:hint="cs"/>
          <w:sz w:val="32"/>
          <w:szCs w:val="32"/>
          <w:cs/>
          <w:lang w:bidi="ne-NP"/>
        </w:rPr>
        <w:t xml:space="preserve"> ।</w:t>
      </w:r>
    </w:p>
    <w:p w14:paraId="5C2080B1" w14:textId="77777777" w:rsidR="0024231A" w:rsidRDefault="0024231A" w:rsidP="00EC202D">
      <w:pPr>
        <w:jc w:val="center"/>
        <w:rPr>
          <w:rFonts w:ascii="Kokila" w:hAnsi="Kokila" w:cs="Kokila"/>
          <w:b/>
          <w:bCs/>
          <w:sz w:val="48"/>
          <w:szCs w:val="48"/>
          <w:lang w:bidi="ne-NP"/>
        </w:rPr>
      </w:pPr>
      <w:r w:rsidRPr="00EF21BA">
        <w:rPr>
          <w:rFonts w:ascii="Kokila" w:hAnsi="Kokila" w:cs="Kokila"/>
          <w:b/>
          <w:bCs/>
          <w:sz w:val="48"/>
          <w:szCs w:val="48"/>
          <w:cs/>
          <w:lang w:bidi="hi-IN"/>
        </w:rPr>
        <w:t>प्रेस विज्ञप्ति</w:t>
      </w:r>
    </w:p>
    <w:p w14:paraId="65F5E8E8" w14:textId="77777777" w:rsidR="000C3BEE" w:rsidRPr="003D05DE" w:rsidRDefault="000C3BEE" w:rsidP="000C3BEE">
      <w:pPr>
        <w:pStyle w:val="NormalWeb"/>
        <w:spacing w:before="0" w:beforeAutospacing="0" w:after="0" w:afterAutospacing="0"/>
        <w:ind w:left="2160"/>
        <w:rPr>
          <w:rFonts w:ascii="Kokila" w:hAnsi="Kokila" w:cs="Kokila"/>
          <w:b/>
          <w:bCs/>
          <w:sz w:val="20"/>
          <w:szCs w:val="20"/>
          <w:lang w:bidi="hi-IN"/>
        </w:rPr>
      </w:pPr>
    </w:p>
    <w:p w14:paraId="25F4E79F" w14:textId="77777777" w:rsidR="000C3BEE" w:rsidRPr="00C738FB" w:rsidRDefault="0024231A" w:rsidP="001C08EC">
      <w:pPr>
        <w:pStyle w:val="NormalWeb"/>
        <w:spacing w:before="0" w:beforeAutospacing="0" w:after="0" w:afterAutospacing="0"/>
        <w:ind w:left="2160" w:firstLine="720"/>
        <w:rPr>
          <w:rFonts w:cs="Kalimati" w:hint="cs"/>
          <w:b/>
          <w:bCs/>
        </w:rPr>
      </w:pPr>
      <w:r w:rsidRPr="00EF21BA">
        <w:rPr>
          <w:rFonts w:ascii="Kokila" w:hAnsi="Kokila" w:cs="Kokila"/>
          <w:b/>
          <w:bCs/>
          <w:sz w:val="40"/>
          <w:szCs w:val="40"/>
          <w:cs/>
          <w:lang w:bidi="hi-IN"/>
        </w:rPr>
        <w:t xml:space="preserve">विषय: </w:t>
      </w:r>
      <w:r w:rsidR="00EF4963">
        <w:rPr>
          <w:rFonts w:ascii="Kokila" w:hAnsi="Kokila" w:cs="Kokila"/>
          <w:b/>
          <w:bCs/>
          <w:sz w:val="40"/>
          <w:szCs w:val="40"/>
          <w:u w:val="single"/>
          <w:cs/>
        </w:rPr>
        <w:t>आरोपपत्र दायर गरिएको ।</w:t>
      </w:r>
    </w:p>
    <w:p w14:paraId="3F668259" w14:textId="77777777" w:rsidR="008F24CE" w:rsidRPr="00A1089E" w:rsidRDefault="008F24CE" w:rsidP="008F24CE">
      <w:pPr>
        <w:ind w:firstLine="720"/>
        <w:jc w:val="both"/>
        <w:rPr>
          <w:rFonts w:ascii="Calibri" w:eastAsia="Calibri" w:hAnsi="Calibri" w:cs="Kalimati" w:hint="cs"/>
          <w:sz w:val="8"/>
          <w:szCs w:val="8"/>
          <w:lang w:bidi="ne-NP"/>
        </w:rPr>
      </w:pPr>
    </w:p>
    <w:p w14:paraId="5AA36407" w14:textId="77777777" w:rsidR="00B44D16" w:rsidRPr="00183658" w:rsidRDefault="00B44D16" w:rsidP="00B44D16">
      <w:pPr>
        <w:shd w:val="clear" w:color="auto" w:fill="FFFFFF"/>
        <w:ind w:firstLine="720"/>
        <w:jc w:val="both"/>
        <w:rPr>
          <w:rFonts w:ascii="Calibri" w:eastAsia="Calibri" w:hAnsi="Calibri" w:cs="Kalimati" w:hint="cs"/>
          <w:sz w:val="2"/>
          <w:szCs w:val="2"/>
          <w:lang w:bidi="ne-NP"/>
        </w:rPr>
      </w:pPr>
    </w:p>
    <w:p w14:paraId="49413643" w14:textId="77777777" w:rsidR="00C95F1E" w:rsidRPr="00BE61C3" w:rsidRDefault="00C95F1E" w:rsidP="00C95F1E">
      <w:pPr>
        <w:ind w:firstLine="720"/>
        <w:jc w:val="both"/>
        <w:rPr>
          <w:rFonts w:ascii="Kokila" w:hAnsi="Kokila" w:cs="Kalimati" w:hint="cs"/>
          <w:sz w:val="4"/>
          <w:szCs w:val="4"/>
          <w:lang w:bidi="ne-NP"/>
        </w:rPr>
      </w:pPr>
    </w:p>
    <w:p w14:paraId="65CB7A62" w14:textId="77777777" w:rsidR="00B66443" w:rsidRPr="0085258E" w:rsidRDefault="00B66443" w:rsidP="00B66443">
      <w:pPr>
        <w:ind w:firstLine="720"/>
        <w:jc w:val="both"/>
        <w:rPr>
          <w:rFonts w:ascii="Calibri" w:hAnsi="Calibri" w:cs="Kalimati" w:hint="cs"/>
          <w:sz w:val="16"/>
          <w:szCs w:val="16"/>
          <w:lang w:bidi="ne-NP"/>
        </w:rPr>
      </w:pPr>
    </w:p>
    <w:p w14:paraId="4A22FDD5" w14:textId="77777777" w:rsidR="00CA11A6" w:rsidRPr="00F10413" w:rsidRDefault="00CA11A6" w:rsidP="00CA11A6">
      <w:pPr>
        <w:ind w:firstLine="720"/>
        <w:jc w:val="both"/>
        <w:rPr>
          <w:rFonts w:ascii="Arial" w:eastAsia="Times New Roman" w:hAnsi="Arial" w:cs="Kalimati"/>
          <w:lang w:bidi="ne-NP"/>
        </w:rPr>
      </w:pPr>
      <w:r w:rsidRPr="00285D8B">
        <w:rPr>
          <w:rFonts w:ascii="Kokila" w:hAnsi="Kokila" w:cs="Kalimati"/>
          <w:color w:val="000000"/>
          <w:cs/>
        </w:rPr>
        <w:t>जिल्ला धनुषा</w:t>
      </w:r>
      <w:r w:rsidRPr="00285D8B">
        <w:rPr>
          <w:rFonts w:ascii="Kokila" w:hAnsi="Kokila" w:cs="Kalimati"/>
          <w:color w:val="000000"/>
        </w:rPr>
        <w:t xml:space="preserve">, </w:t>
      </w:r>
      <w:r w:rsidRPr="00285D8B">
        <w:rPr>
          <w:rFonts w:ascii="Kokila" w:hAnsi="Kokila" w:cs="Kalimati"/>
          <w:color w:val="000000"/>
          <w:cs/>
        </w:rPr>
        <w:t>विदेह नगरपालिका</w:t>
      </w:r>
      <w:r w:rsidRPr="00285D8B">
        <w:rPr>
          <w:rFonts w:ascii="Kokila" w:hAnsi="Kokila" w:cs="Kalimati" w:hint="cs"/>
          <w:color w:val="000000"/>
          <w:cs/>
        </w:rPr>
        <w:t>-</w:t>
      </w:r>
      <w:r w:rsidRPr="00285D8B">
        <w:rPr>
          <w:rFonts w:ascii="Kokila" w:hAnsi="Kokila" w:cs="Kalimati"/>
          <w:color w:val="000000"/>
          <w:cs/>
        </w:rPr>
        <w:t>2</w:t>
      </w:r>
      <w:r w:rsidRPr="00285D8B">
        <w:rPr>
          <w:rFonts w:ascii="Kokila" w:hAnsi="Kokila" w:cs="Kalimati" w:hint="cs"/>
          <w:color w:val="000000"/>
          <w:cs/>
        </w:rPr>
        <w:t xml:space="preserve"> </w:t>
      </w:r>
      <w:r w:rsidRPr="00285D8B">
        <w:rPr>
          <w:rFonts w:ascii="Kokila" w:hAnsi="Kokila" w:cs="Kalimati"/>
          <w:color w:val="000000"/>
          <w:cs/>
        </w:rPr>
        <w:t>स्थित श्री शंकर</w:t>
      </w:r>
      <w:r w:rsidRPr="00285D8B">
        <w:rPr>
          <w:rFonts w:cs="Kalimati"/>
          <w:cs/>
          <w:lang w:val="da-DK"/>
        </w:rPr>
        <w:t xml:space="preserve"> </w:t>
      </w:r>
      <w:r w:rsidRPr="00285D8B">
        <w:rPr>
          <w:rFonts w:ascii="Kokila" w:hAnsi="Kokila" w:cs="Kalimati"/>
          <w:color w:val="000000"/>
          <w:cs/>
        </w:rPr>
        <w:t xml:space="preserve">जनता </w:t>
      </w:r>
      <w:r w:rsidRPr="00285D8B">
        <w:rPr>
          <w:rFonts w:ascii="Kokila" w:hAnsi="Kokila" w:cs="Kalimati" w:hint="cs"/>
          <w:color w:val="000000"/>
          <w:cs/>
        </w:rPr>
        <w:t>माध्यमिक</w:t>
      </w:r>
      <w:r w:rsidRPr="00285D8B">
        <w:rPr>
          <w:rFonts w:ascii="Kokila" w:hAnsi="Kokila" w:cs="Kalimati"/>
          <w:color w:val="000000"/>
        </w:rPr>
        <w:t xml:space="preserve"> </w:t>
      </w:r>
      <w:r w:rsidRPr="00285D8B">
        <w:rPr>
          <w:rFonts w:ascii="Kokila" w:hAnsi="Kokila" w:cs="Kalimati"/>
          <w:color w:val="000000"/>
          <w:cs/>
        </w:rPr>
        <w:t>विद्यालय</w:t>
      </w:r>
      <w:r w:rsidRPr="00285D8B">
        <w:rPr>
          <w:rFonts w:ascii="Kokila" w:hAnsi="Kokila" w:cs="Kalimati" w:hint="cs"/>
          <w:color w:val="000000"/>
          <w:cs/>
        </w:rPr>
        <w:t xml:space="preserve">, </w:t>
      </w:r>
      <w:r w:rsidRPr="00285D8B">
        <w:rPr>
          <w:rFonts w:ascii="Kokila" w:hAnsi="Kokila" w:cs="Kalimati"/>
          <w:color w:val="000000"/>
          <w:cs/>
        </w:rPr>
        <w:t>दुहवी</w:t>
      </w:r>
      <w:r w:rsidRPr="00285D8B">
        <w:rPr>
          <w:rFonts w:ascii="Kokila" w:hAnsi="Kokila" w:cs="Kalimati" w:hint="cs"/>
          <w:color w:val="000000"/>
          <w:cs/>
        </w:rPr>
        <w:t xml:space="preserve">, </w:t>
      </w:r>
      <w:r w:rsidRPr="00285D8B">
        <w:rPr>
          <w:rFonts w:ascii="Kokila" w:hAnsi="Kokila" w:cs="Kalimati"/>
          <w:color w:val="000000"/>
          <w:cs/>
        </w:rPr>
        <w:t>गोवराहीका</w:t>
      </w:r>
      <w:r w:rsidRPr="00285D8B">
        <w:rPr>
          <w:rFonts w:ascii="Kokila" w:hAnsi="Kokila" w:cs="Kalimati" w:hint="cs"/>
          <w:color w:val="000000"/>
          <w:cs/>
        </w:rPr>
        <w:t xml:space="preserve"> </w:t>
      </w:r>
      <w:r w:rsidRPr="00285D8B">
        <w:rPr>
          <w:rFonts w:ascii="Kokila" w:hAnsi="Kokila" w:cs="Kalimati"/>
          <w:color w:val="000000"/>
          <w:cs/>
        </w:rPr>
        <w:t>प्रधानाध्यापकले आ.व.</w:t>
      </w:r>
      <w:r w:rsidRPr="00285D8B">
        <w:rPr>
          <w:rFonts w:ascii="Kokila" w:hAnsi="Kokila" w:cs="Kalimati" w:hint="cs"/>
          <w:color w:val="000000"/>
          <w:cs/>
        </w:rPr>
        <w:t xml:space="preserve"> </w:t>
      </w:r>
      <w:r w:rsidRPr="00285D8B">
        <w:rPr>
          <w:rFonts w:ascii="Kokila" w:hAnsi="Kokila" w:cs="Kalimati"/>
          <w:color w:val="000000"/>
          <w:cs/>
        </w:rPr>
        <w:t>2078/079</w:t>
      </w:r>
      <w:r w:rsidRPr="00285D8B">
        <w:rPr>
          <w:rFonts w:ascii="Kokila" w:hAnsi="Kokila" w:cs="Kalimati" w:hint="cs"/>
          <w:color w:val="000000"/>
          <w:cs/>
        </w:rPr>
        <w:t xml:space="preserve"> </w:t>
      </w:r>
      <w:r w:rsidRPr="00285D8B">
        <w:rPr>
          <w:rFonts w:ascii="Kokila" w:hAnsi="Kokila" w:cs="Kalimati"/>
          <w:color w:val="000000"/>
          <w:cs/>
        </w:rPr>
        <w:t>मा</w:t>
      </w:r>
      <w:r w:rsidRPr="00285D8B">
        <w:rPr>
          <w:rFonts w:ascii="Kokila" w:hAnsi="Kokila" w:cs="Kalimati" w:hint="cs"/>
          <w:color w:val="000000"/>
          <w:cs/>
        </w:rPr>
        <w:t xml:space="preserve"> </w:t>
      </w:r>
      <w:r w:rsidRPr="00285D8B">
        <w:rPr>
          <w:color w:val="000000"/>
        </w:rPr>
        <w:t>ICT</w:t>
      </w:r>
      <w:r w:rsidRPr="00285D8B">
        <w:rPr>
          <w:rFonts w:ascii="Kokila" w:hAnsi="Kokila" w:cs="Kalimati"/>
          <w:color w:val="000000"/>
          <w:cs/>
        </w:rPr>
        <w:t xml:space="preserve"> ल्याब स्थापना तथा आ.व.</w:t>
      </w:r>
      <w:r w:rsidRPr="00285D8B">
        <w:rPr>
          <w:rFonts w:ascii="Kokila" w:hAnsi="Kokila" w:cs="Kalimati" w:hint="cs"/>
          <w:color w:val="000000"/>
          <w:cs/>
        </w:rPr>
        <w:t xml:space="preserve"> </w:t>
      </w:r>
      <w:r w:rsidRPr="00285D8B">
        <w:rPr>
          <w:rFonts w:ascii="Kokila" w:hAnsi="Kokila" w:cs="Kalimati"/>
          <w:color w:val="000000"/>
          <w:cs/>
        </w:rPr>
        <w:t xml:space="preserve">2079/080 को राष्ट्रपति शैक्षिक सुधार कार्यक्रम अन्तर्गत विद्यालयमा </w:t>
      </w:r>
      <w:r w:rsidRPr="00285D8B">
        <w:rPr>
          <w:color w:val="000000"/>
        </w:rPr>
        <w:t xml:space="preserve">IT </w:t>
      </w:r>
      <w:r w:rsidRPr="00285D8B">
        <w:rPr>
          <w:rFonts w:cs="Kalimati" w:hint="cs"/>
          <w:color w:val="000000"/>
          <w:cs/>
        </w:rPr>
        <w:t>ल्याव</w:t>
      </w:r>
      <w:r w:rsidRPr="00285D8B">
        <w:rPr>
          <w:rFonts w:ascii="Kokila" w:hAnsi="Kokila" w:cs="Kalimati"/>
          <w:color w:val="000000"/>
        </w:rPr>
        <w:t xml:space="preserve"> </w:t>
      </w:r>
      <w:r w:rsidRPr="00285D8B">
        <w:rPr>
          <w:rFonts w:ascii="Kokila" w:hAnsi="Kokila" w:cs="Kalimati"/>
          <w:color w:val="000000"/>
          <w:cs/>
        </w:rPr>
        <w:t xml:space="preserve">स्थापना तथा </w:t>
      </w:r>
      <w:r w:rsidRPr="00285D8B">
        <w:rPr>
          <w:color w:val="000000"/>
        </w:rPr>
        <w:t>Digital Library</w:t>
      </w:r>
      <w:r w:rsidRPr="00285D8B">
        <w:rPr>
          <w:rFonts w:ascii="Kokila" w:hAnsi="Kokila" w:cs="Kalimati"/>
          <w:color w:val="000000"/>
        </w:rPr>
        <w:t xml:space="preserve"> </w:t>
      </w:r>
      <w:r w:rsidRPr="00285D8B">
        <w:rPr>
          <w:rFonts w:ascii="Kokila" w:hAnsi="Kokila" w:cs="Kalimati"/>
          <w:color w:val="000000"/>
          <w:cs/>
        </w:rPr>
        <w:t>सुदृढीकरण कार्यक्रम अन्तर्गत गुणस्तरहीन कम्प्युटर खरिद गरी आर्थिक अनियमितता गरेको भन्ने</w:t>
      </w:r>
      <w:r w:rsidRPr="00285D8B">
        <w:rPr>
          <w:rFonts w:ascii="Kokila" w:hAnsi="Kokila" w:cs="Kalimati" w:hint="cs"/>
          <w:color w:val="000000"/>
          <w:cs/>
        </w:rPr>
        <w:t xml:space="preserve"> </w:t>
      </w:r>
      <w:r w:rsidRPr="00285D8B">
        <w:rPr>
          <w:rFonts w:ascii="Kokila" w:hAnsi="Kokila" w:cs="Kalimati"/>
          <w:color w:val="000000"/>
          <w:cs/>
        </w:rPr>
        <w:t>समेत ब्यहोराको</w:t>
      </w:r>
      <w:r>
        <w:rPr>
          <w:rFonts w:ascii="Kokila" w:hAnsi="Kokila" w:cs="Kalimati" w:hint="cs"/>
          <w:color w:val="000000"/>
          <w:cs/>
          <w:lang w:bidi="ne-NP"/>
        </w:rPr>
        <w:t xml:space="preserve"> प्राप्त</w:t>
      </w:r>
      <w:r w:rsidRPr="00285D8B">
        <w:rPr>
          <w:rFonts w:ascii="Kokila" w:hAnsi="Kokila" w:cs="Kalimati"/>
          <w:color w:val="000000"/>
          <w:cs/>
        </w:rPr>
        <w:t xml:space="preserve"> उजुरी</w:t>
      </w:r>
      <w:r w:rsidRPr="00285D8B">
        <w:rPr>
          <w:rFonts w:ascii="Kokila" w:hAnsi="Kokila" w:cs="Kalimati" w:hint="cs"/>
          <w:color w:val="000000"/>
          <w:cs/>
        </w:rPr>
        <w:t>का</w:t>
      </w:r>
      <w:r w:rsidRPr="00285D8B">
        <w:rPr>
          <w:rFonts w:ascii="Kokila" w:hAnsi="Kokila" w:cs="Kalimati"/>
          <w:color w:val="000000"/>
          <w:cs/>
        </w:rPr>
        <w:t xml:space="preserve"> सम्बन्धमा अनुसन्धान </w:t>
      </w:r>
      <w:r>
        <w:rPr>
          <w:rFonts w:ascii="Kokila" w:hAnsi="Kokila" w:cs="Kalimati" w:hint="cs"/>
          <w:color w:val="000000"/>
          <w:cs/>
          <w:lang w:bidi="ne-NP"/>
        </w:rPr>
        <w:t xml:space="preserve">हुँदा </w:t>
      </w:r>
      <w:r w:rsidRPr="00285D8B">
        <w:rPr>
          <w:rFonts w:cs="Kalimati"/>
          <w:cs/>
          <w:lang w:val="da-DK"/>
        </w:rPr>
        <w:t>श्री शंकर जनता माध्यमिक विद्यालयका प्रधानाध्यापक धनिकलाल ठाकुर र तत्कालीन लेखापाल अरुण कुमार कुशियैत</w:t>
      </w:r>
      <w:r w:rsidRPr="00285D8B">
        <w:rPr>
          <w:rFonts w:cs="Kalimati" w:hint="cs"/>
          <w:cs/>
          <w:lang w:val="da-DK"/>
        </w:rPr>
        <w:t>ले आपसी मिलेमतो तथा योजनामा आफ्नो पद ओहदाको दुरुपयोग गरी आफ्नो जिम्मामा रहेको सरकारी सार्वजनिक सम्पत्ती</w:t>
      </w:r>
      <w:r w:rsidRPr="00285D8B">
        <w:rPr>
          <w:rFonts w:cs="Kalimati"/>
          <w:cs/>
          <w:lang w:val="da-DK"/>
        </w:rPr>
        <w:t xml:space="preserve"> </w:t>
      </w:r>
      <w:r w:rsidRPr="00285D8B">
        <w:rPr>
          <w:rFonts w:cs="Kalimati" w:hint="cs"/>
          <w:cs/>
          <w:lang w:val="da-DK"/>
        </w:rPr>
        <w:t xml:space="preserve">हिनामिना हानिनोक्सानी तथा दुरुपयोग गर्ने बदनियतले </w:t>
      </w:r>
      <w:r w:rsidRPr="00285D8B">
        <w:rPr>
          <w:rFonts w:cs="Kalimati"/>
          <w:cs/>
          <w:lang w:val="da-DK"/>
        </w:rPr>
        <w:t xml:space="preserve">आ.व.२०७६/०७७ मा </w:t>
      </w:r>
      <w:r w:rsidRPr="00285D8B">
        <w:rPr>
          <w:rFonts w:cs="Kalimati"/>
          <w:lang w:val="da-DK"/>
        </w:rPr>
        <w:t xml:space="preserve">ICT </w:t>
      </w:r>
      <w:r w:rsidRPr="00285D8B">
        <w:rPr>
          <w:rFonts w:cs="Kalimati"/>
          <w:cs/>
          <w:lang w:val="da-DK"/>
        </w:rPr>
        <w:t>ल्याब व्यवस्थापन शीर्षकमा विदेह नगरपालिका</w:t>
      </w:r>
      <w:r>
        <w:rPr>
          <w:rFonts w:cs="Kalimati"/>
          <w:cs/>
          <w:lang w:val="da-DK" w:bidi="hi-IN"/>
        </w:rPr>
        <w:t>बाट</w:t>
      </w:r>
      <w:r w:rsidRPr="00285D8B">
        <w:rPr>
          <w:rFonts w:cs="Kalimati"/>
          <w:cs/>
          <w:lang w:val="da-DK"/>
        </w:rPr>
        <w:t xml:space="preserve"> प्राप्त रु. ६</w:t>
      </w:r>
      <w:r w:rsidRPr="00285D8B">
        <w:rPr>
          <w:rFonts w:cs="Kalimati"/>
          <w:lang w:val="da-DK"/>
        </w:rPr>
        <w:t>,</w:t>
      </w:r>
      <w:r w:rsidRPr="00285D8B">
        <w:rPr>
          <w:rFonts w:cs="Kalimati"/>
          <w:cs/>
          <w:lang w:val="da-DK"/>
        </w:rPr>
        <w:t>५०</w:t>
      </w:r>
      <w:r w:rsidRPr="00285D8B">
        <w:rPr>
          <w:rFonts w:cs="Kalimati"/>
          <w:lang w:val="da-DK"/>
        </w:rPr>
        <w:t>,</w:t>
      </w:r>
      <w:r w:rsidRPr="00285D8B">
        <w:rPr>
          <w:rFonts w:cs="Kalimati"/>
          <w:cs/>
          <w:lang w:val="da-DK"/>
        </w:rPr>
        <w:t>०००।-</w:t>
      </w:r>
      <w:r>
        <w:rPr>
          <w:rFonts w:cs="Kalimati" w:hint="cs"/>
          <w:cs/>
          <w:lang w:val="da-DK" w:bidi="ne-NP"/>
        </w:rPr>
        <w:t xml:space="preserve"> बाट</w:t>
      </w:r>
      <w:r w:rsidRPr="00285D8B">
        <w:rPr>
          <w:rFonts w:cs="Kalimati"/>
          <w:cs/>
          <w:lang w:val="da-DK"/>
        </w:rPr>
        <w:t xml:space="preserve"> </w:t>
      </w:r>
      <w:r w:rsidRPr="00285D8B">
        <w:rPr>
          <w:rFonts w:cs="Kalimati"/>
          <w:lang w:val="da-DK"/>
        </w:rPr>
        <w:t xml:space="preserve">ICT </w:t>
      </w:r>
      <w:r w:rsidRPr="00285D8B">
        <w:rPr>
          <w:rFonts w:cs="Kalimati"/>
          <w:cs/>
          <w:lang w:val="da-DK"/>
        </w:rPr>
        <w:t xml:space="preserve">ल्याब सम्बन्धी सामाग्रीहरू खरिद नगरी </w:t>
      </w:r>
      <w:r w:rsidRPr="00285D8B">
        <w:rPr>
          <w:rFonts w:cs="Kalimati" w:hint="cs"/>
          <w:cs/>
          <w:lang w:val="da-DK"/>
        </w:rPr>
        <w:t xml:space="preserve">भुक्तानी लिई लाभ प्राप्त गरी गराई उक्त कार्य कसूर ढाकछोप गर्न गराउन उक्त </w:t>
      </w:r>
      <w:r w:rsidRPr="00285D8B">
        <w:rPr>
          <w:rFonts w:cs="Kalimati"/>
          <w:lang w:val="da-DK"/>
        </w:rPr>
        <w:t xml:space="preserve">ICT </w:t>
      </w:r>
      <w:r w:rsidRPr="00285D8B">
        <w:rPr>
          <w:rFonts w:cs="Kalimati"/>
          <w:cs/>
          <w:lang w:val="da-DK"/>
        </w:rPr>
        <w:t xml:space="preserve">ल्याब </w:t>
      </w:r>
      <w:r w:rsidRPr="002B6A50">
        <w:rPr>
          <w:rFonts w:ascii="Kokila" w:hAnsi="Kokila" w:cs="Kalimati"/>
          <w:color w:val="000000"/>
          <w:cs/>
        </w:rPr>
        <w:t>सम्बन्धी सा</w:t>
      </w:r>
      <w:r w:rsidRPr="002B6A50">
        <w:rPr>
          <w:rFonts w:ascii="Kokila" w:hAnsi="Kokila" w:cs="Kalimati" w:hint="cs"/>
          <w:color w:val="000000"/>
          <w:cs/>
        </w:rPr>
        <w:t>माग्रीहरु खरिद गरेको भनी</w:t>
      </w:r>
      <w:r w:rsidRPr="002B6A50">
        <w:rPr>
          <w:rFonts w:ascii="Kokila" w:hAnsi="Kokila" w:cs="Kalimati" w:hint="cs"/>
          <w:color w:val="000000"/>
          <w:cs/>
          <w:lang w:bidi="hi-IN"/>
        </w:rPr>
        <w:t xml:space="preserve"> </w:t>
      </w:r>
      <w:r w:rsidRPr="002B6A50">
        <w:rPr>
          <w:rFonts w:ascii="Kokila" w:hAnsi="Kokila" w:cs="Kalimati"/>
          <w:color w:val="000000"/>
          <w:cs/>
        </w:rPr>
        <w:t>विदेह नगरपालिकालाई झुट्टा</w:t>
      </w:r>
      <w:r w:rsidRPr="002B6A50">
        <w:rPr>
          <w:rFonts w:ascii="Kokila" w:hAnsi="Kokila" w:cs="Kalimati" w:hint="cs"/>
          <w:color w:val="000000"/>
          <w:cs/>
        </w:rPr>
        <w:t xml:space="preserve"> तथा गलत</w:t>
      </w:r>
      <w:r w:rsidRPr="002B6A50">
        <w:rPr>
          <w:rFonts w:ascii="Kokila" w:hAnsi="Kokila" w:cs="Kalimati"/>
          <w:color w:val="000000"/>
          <w:cs/>
        </w:rPr>
        <w:t xml:space="preserve"> प्रतिवेदन पेश ग</w:t>
      </w:r>
      <w:r w:rsidRPr="002B6A50">
        <w:rPr>
          <w:rFonts w:ascii="Kokila" w:hAnsi="Kokila" w:cs="Kalimati" w:hint="cs"/>
          <w:color w:val="000000"/>
          <w:cs/>
        </w:rPr>
        <w:t>रे गराएको स्थापित भएको</w:t>
      </w:r>
      <w:r w:rsidRPr="002B6A50">
        <w:rPr>
          <w:rFonts w:ascii="Kokila" w:hAnsi="Kokila" w:cs="Kalimati" w:hint="cs"/>
          <w:color w:val="000000"/>
          <w:cs/>
          <w:lang w:bidi="hi-IN"/>
        </w:rPr>
        <w:t>,</w:t>
      </w:r>
      <w:r w:rsidRPr="002B6A50">
        <w:rPr>
          <w:rFonts w:ascii="Kokila" w:hAnsi="Kokila" w:cs="Kalimati" w:hint="cs"/>
          <w:color w:val="000000"/>
          <w:cs/>
        </w:rPr>
        <w:t xml:space="preserve"> </w:t>
      </w:r>
      <w:r w:rsidRPr="002B6A50">
        <w:rPr>
          <w:rFonts w:ascii="Kokila" w:hAnsi="Kokila" w:cs="Kalimati"/>
          <w:color w:val="000000"/>
          <w:cs/>
        </w:rPr>
        <w:t>सार्वजनिक खरिद ऐन २०६३ र सार्वजनिक खरिद नियमावली</w:t>
      </w:r>
      <w:r w:rsidRPr="002B6A50">
        <w:rPr>
          <w:rFonts w:ascii="Kokila" w:hAnsi="Kokila" w:cs="Kalimati"/>
          <w:color w:val="000000"/>
        </w:rPr>
        <w:t>,</w:t>
      </w:r>
      <w:r w:rsidRPr="002B6A50">
        <w:rPr>
          <w:rFonts w:ascii="Kokila" w:hAnsi="Kokila" w:cs="Kalimati"/>
          <w:color w:val="000000"/>
          <w:cs/>
        </w:rPr>
        <w:t xml:space="preserve">२०६४ अनुसार </w:t>
      </w:r>
      <w:r w:rsidRPr="002B6A50">
        <w:rPr>
          <w:rFonts w:ascii="Kokila" w:hAnsi="Kokila" w:cs="Kalimati"/>
          <w:color w:val="000000"/>
          <w:sz w:val="28"/>
          <w:szCs w:val="28"/>
        </w:rPr>
        <w:t>ICT</w:t>
      </w:r>
      <w:r w:rsidRPr="002B6A50">
        <w:rPr>
          <w:rFonts w:ascii="Kokila" w:hAnsi="Kokila" w:cs="Kalimati"/>
          <w:color w:val="000000"/>
        </w:rPr>
        <w:t xml:space="preserve"> </w:t>
      </w:r>
      <w:r w:rsidRPr="002B6A50">
        <w:rPr>
          <w:rFonts w:ascii="Kokila" w:hAnsi="Kokila" w:cs="Kalimati"/>
          <w:color w:val="000000"/>
          <w:cs/>
        </w:rPr>
        <w:t>ल्याव सामाग्री खरिद गर्दा कुनै पनि प्रक्रिया पुरा नगरीकन पछि प्रक्रिया पुरा गरेको देखाउन नक्कली कोटेशन खडा गरेको/गर्न लगाएको</w:t>
      </w:r>
      <w:r w:rsidRPr="002B6A50">
        <w:rPr>
          <w:rFonts w:ascii="Kokila" w:hAnsi="Kokila" w:cs="Kalimati" w:hint="cs"/>
          <w:color w:val="000000"/>
          <w:cs/>
        </w:rPr>
        <w:t>,</w:t>
      </w:r>
      <w:r w:rsidRPr="002B6A50">
        <w:rPr>
          <w:rFonts w:ascii="Kokila" w:hAnsi="Kokila" w:cs="Kalimati"/>
          <w:color w:val="000000"/>
          <w:cs/>
        </w:rPr>
        <w:t xml:space="preserve"> खरिद आदेश</w:t>
      </w:r>
      <w:r w:rsidRPr="002B6A50">
        <w:rPr>
          <w:rFonts w:ascii="Kokila" w:hAnsi="Kokila" w:cs="Kalimati"/>
          <w:color w:val="000000"/>
        </w:rPr>
        <w:t xml:space="preserve">, </w:t>
      </w:r>
      <w:r w:rsidRPr="002B6A50">
        <w:rPr>
          <w:rFonts w:ascii="Kokila" w:hAnsi="Kokila" w:cs="Kalimati"/>
          <w:color w:val="000000"/>
          <w:cs/>
        </w:rPr>
        <w:t>दाखिला प्रतिवेदन</w:t>
      </w:r>
      <w:r w:rsidRPr="002B6A50">
        <w:rPr>
          <w:rFonts w:ascii="Kokila" w:hAnsi="Kokila" w:cs="Kalimati"/>
          <w:color w:val="000000"/>
        </w:rPr>
        <w:t xml:space="preserve">, </w:t>
      </w:r>
      <w:r w:rsidRPr="002B6A50">
        <w:rPr>
          <w:rFonts w:ascii="Kokila" w:hAnsi="Kokila" w:cs="Kalimati"/>
          <w:color w:val="000000"/>
          <w:cs/>
        </w:rPr>
        <w:t xml:space="preserve">खर्च नहुने समानहरूको जिन्सी खाता लगायतका </w:t>
      </w:r>
      <w:r w:rsidRPr="002B6A50">
        <w:rPr>
          <w:rFonts w:ascii="Kokila" w:hAnsi="Kokila" w:cs="Kalimati" w:hint="cs"/>
          <w:color w:val="000000"/>
          <w:cs/>
        </w:rPr>
        <w:t>अभिलेख राखेको नदेखिएको</w:t>
      </w:r>
      <w:r w:rsidRPr="002B6A50">
        <w:rPr>
          <w:rFonts w:ascii="Kokila" w:hAnsi="Kokila" w:cs="Kalimati" w:hint="cs"/>
          <w:color w:val="000000"/>
          <w:cs/>
          <w:lang w:bidi="hi-IN"/>
        </w:rPr>
        <w:t xml:space="preserve">, </w:t>
      </w:r>
      <w:r w:rsidRPr="002B6A50">
        <w:rPr>
          <w:rFonts w:ascii="Kokila" w:hAnsi="Kokila" w:cs="Kalimati" w:hint="cs"/>
          <w:color w:val="000000"/>
          <w:cs/>
        </w:rPr>
        <w:t xml:space="preserve">त्यसैगरी, </w:t>
      </w:r>
      <w:r w:rsidRPr="002B6A50">
        <w:rPr>
          <w:rFonts w:ascii="Kokila" w:hAnsi="Kokila" w:cs="Kalimati"/>
          <w:color w:val="000000"/>
          <w:cs/>
        </w:rPr>
        <w:t>आ.</w:t>
      </w:r>
      <w:r w:rsidRPr="002B6A50">
        <w:rPr>
          <w:rFonts w:ascii="Kokila" w:hAnsi="Kokila" w:cs="Kalimati" w:hint="cs"/>
          <w:color w:val="000000"/>
          <w:cs/>
          <w:lang w:bidi="hi-IN"/>
        </w:rPr>
        <w:t>ब</w:t>
      </w:r>
      <w:r w:rsidRPr="002B6A50">
        <w:rPr>
          <w:rFonts w:ascii="Kokila" w:hAnsi="Kokila" w:cs="Kalimati"/>
          <w:color w:val="000000"/>
          <w:cs/>
        </w:rPr>
        <w:t xml:space="preserve">.२०७८/०७९ को </w:t>
      </w:r>
      <w:r w:rsidRPr="002B6A50">
        <w:rPr>
          <w:rFonts w:ascii="Kokila" w:hAnsi="Kokila" w:cs="Kalimati"/>
          <w:color w:val="000000"/>
          <w:sz w:val="28"/>
          <w:szCs w:val="28"/>
        </w:rPr>
        <w:t>ICT</w:t>
      </w:r>
      <w:r w:rsidRPr="002B6A50">
        <w:rPr>
          <w:rFonts w:ascii="Kokila" w:hAnsi="Kokila" w:cs="Kalimati"/>
          <w:color w:val="000000"/>
        </w:rPr>
        <w:t xml:space="preserve"> </w:t>
      </w:r>
      <w:r w:rsidRPr="002B6A50">
        <w:rPr>
          <w:rFonts w:ascii="Kokila" w:hAnsi="Kokila" w:cs="Kalimati"/>
          <w:color w:val="000000"/>
          <w:cs/>
        </w:rPr>
        <w:t xml:space="preserve">ल्याब व्यवस्थापन कार्यको लागि </w:t>
      </w:r>
      <w:r w:rsidRPr="002B6A50">
        <w:rPr>
          <w:rFonts w:ascii="Kokila" w:hAnsi="Kokila" w:cs="Kalimati" w:hint="cs"/>
          <w:color w:val="000000"/>
          <w:cs/>
        </w:rPr>
        <w:t>खरिद गरिएको रु.87,500।</w:t>
      </w:r>
      <w:r w:rsidRPr="002B6A50">
        <w:rPr>
          <w:rFonts w:ascii="Kokila" w:hAnsi="Kokila" w:cs="Kalimati"/>
          <w:color w:val="000000"/>
          <w:cs/>
        </w:rPr>
        <w:t>–</w:t>
      </w:r>
      <w:r w:rsidRPr="002B6A50">
        <w:rPr>
          <w:rFonts w:ascii="Kokila" w:hAnsi="Kokila" w:cs="Kalimati" w:hint="cs"/>
          <w:color w:val="000000"/>
          <w:cs/>
        </w:rPr>
        <w:t xml:space="preserve">मूल्य वरावरको </w:t>
      </w:r>
      <w:r w:rsidRPr="002B6A50">
        <w:rPr>
          <w:rFonts w:ascii="Kokila" w:hAnsi="Kokila" w:cs="Kalimati"/>
          <w:color w:val="000000"/>
          <w:cs/>
        </w:rPr>
        <w:t xml:space="preserve">प्रोजेक्टर </w:t>
      </w:r>
      <w:r w:rsidRPr="002B6A50">
        <w:rPr>
          <w:rFonts w:ascii="Kokila" w:hAnsi="Kokila" w:cs="Kalimati" w:hint="cs"/>
          <w:color w:val="000000"/>
          <w:cs/>
          <w:lang w:bidi="hi-IN"/>
        </w:rPr>
        <w:t>तथा</w:t>
      </w:r>
      <w:r w:rsidRPr="002B6A50">
        <w:rPr>
          <w:rFonts w:ascii="Kokila" w:hAnsi="Kokila" w:cs="Kalimati" w:hint="cs"/>
          <w:color w:val="000000"/>
          <w:cs/>
        </w:rPr>
        <w:t xml:space="preserve"> </w:t>
      </w:r>
      <w:r w:rsidRPr="002B6A50">
        <w:rPr>
          <w:rFonts w:ascii="Kokila" w:hAnsi="Kokila" w:cs="Kalimati"/>
          <w:color w:val="000000"/>
          <w:cs/>
        </w:rPr>
        <w:t xml:space="preserve">आ.व.२०७९/०८० मा </w:t>
      </w:r>
      <w:r w:rsidRPr="002B6A50">
        <w:rPr>
          <w:rFonts w:ascii="Kokila" w:hAnsi="Kokila" w:cs="Kalimati"/>
          <w:color w:val="000000"/>
          <w:sz w:val="28"/>
          <w:szCs w:val="28"/>
        </w:rPr>
        <w:t>ICT</w:t>
      </w:r>
      <w:r w:rsidRPr="002B6A50">
        <w:rPr>
          <w:rFonts w:ascii="Kokila" w:hAnsi="Kokila" w:cs="Kalimati"/>
          <w:color w:val="000000"/>
        </w:rPr>
        <w:t xml:space="preserve"> </w:t>
      </w:r>
      <w:r w:rsidRPr="002B6A50">
        <w:rPr>
          <w:rFonts w:ascii="Kokila" w:hAnsi="Kokila" w:cs="Kalimati"/>
          <w:color w:val="000000"/>
          <w:cs/>
        </w:rPr>
        <w:t>ल्याब व्यवस्थापन</w:t>
      </w:r>
      <w:r w:rsidRPr="002B6A50">
        <w:rPr>
          <w:rFonts w:ascii="Kokila" w:hAnsi="Kokila" w:cs="Kalimati" w:hint="cs"/>
          <w:color w:val="000000"/>
          <w:cs/>
        </w:rPr>
        <w:t>को लागि खरिद गरिएको मूल्य रु.</w:t>
      </w:r>
      <w:r w:rsidRPr="002B6A50">
        <w:rPr>
          <w:rFonts w:ascii="Kokila" w:hAnsi="Kokila" w:cs="Kalimati"/>
          <w:color w:val="000000"/>
          <w:cs/>
        </w:rPr>
        <w:t>१</w:t>
      </w:r>
      <w:r w:rsidRPr="002B6A50">
        <w:rPr>
          <w:rFonts w:ascii="Kokila" w:hAnsi="Kokila" w:cs="Kalimati"/>
          <w:color w:val="000000"/>
        </w:rPr>
        <w:t>,</w:t>
      </w:r>
      <w:r w:rsidRPr="002B6A50">
        <w:rPr>
          <w:rFonts w:ascii="Kokila" w:hAnsi="Kokila" w:cs="Kalimati"/>
          <w:color w:val="000000"/>
          <w:cs/>
        </w:rPr>
        <w:t>२४</w:t>
      </w:r>
      <w:r w:rsidRPr="002B6A50">
        <w:rPr>
          <w:rFonts w:ascii="Kokila" w:hAnsi="Kokila" w:cs="Kalimati"/>
          <w:color w:val="000000"/>
        </w:rPr>
        <w:t>,</w:t>
      </w:r>
      <w:r w:rsidRPr="002B6A50">
        <w:rPr>
          <w:rFonts w:ascii="Kokila" w:hAnsi="Kokila" w:cs="Kalimati"/>
          <w:color w:val="000000"/>
          <w:cs/>
        </w:rPr>
        <w:t>६५२</w:t>
      </w:r>
      <w:r w:rsidRPr="002B6A50">
        <w:rPr>
          <w:rFonts w:ascii="Kokila" w:hAnsi="Kokila" w:cs="Kalimati" w:hint="cs"/>
          <w:color w:val="000000"/>
          <w:cs/>
          <w:lang w:bidi="hi-IN"/>
        </w:rPr>
        <w:t>।</w:t>
      </w:r>
      <w:r w:rsidRPr="002B6A50">
        <w:rPr>
          <w:rFonts w:ascii="Kokila" w:hAnsi="Kokila" w:cs="Kalimati"/>
          <w:color w:val="000000"/>
          <w:cs/>
        </w:rPr>
        <w:t>६५</w:t>
      </w:r>
      <w:r w:rsidRPr="002B6A50">
        <w:rPr>
          <w:rFonts w:ascii="Kokila" w:hAnsi="Kokila" w:cs="Kalimati" w:hint="cs"/>
          <w:color w:val="000000"/>
          <w:cs/>
        </w:rPr>
        <w:t xml:space="preserve"> मूल्य वरावरको </w:t>
      </w:r>
      <w:r w:rsidRPr="002B6A50">
        <w:rPr>
          <w:rFonts w:ascii="Kokila" w:hAnsi="Kokila" w:cs="Kalimati"/>
          <w:color w:val="000000"/>
          <w:sz w:val="32"/>
          <w:szCs w:val="32"/>
        </w:rPr>
        <w:t xml:space="preserve">School Software </w:t>
      </w:r>
      <w:r w:rsidRPr="002B6A50">
        <w:rPr>
          <w:rFonts w:ascii="Kokila" w:hAnsi="Kokila" w:cs="Kalimati"/>
          <w:color w:val="000000"/>
          <w:cs/>
        </w:rPr>
        <w:t xml:space="preserve">र </w:t>
      </w:r>
      <w:r w:rsidRPr="002B6A50">
        <w:rPr>
          <w:rFonts w:ascii="Kokila" w:hAnsi="Kokila" w:cs="Kalimati"/>
          <w:color w:val="000000"/>
          <w:sz w:val="32"/>
          <w:szCs w:val="32"/>
        </w:rPr>
        <w:t>Stand</w:t>
      </w:r>
      <w:r w:rsidRPr="002B6A50">
        <w:rPr>
          <w:rFonts w:ascii="Kokila" w:hAnsi="Kokila" w:cs="Kalimati"/>
          <w:color w:val="000000"/>
          <w:cs/>
        </w:rPr>
        <w:t xml:space="preserve"> </w:t>
      </w:r>
      <w:r w:rsidRPr="002B6A50">
        <w:rPr>
          <w:rFonts w:ascii="Kokila" w:hAnsi="Kokila" w:cs="Kalimati" w:hint="cs"/>
          <w:color w:val="000000"/>
          <w:cs/>
        </w:rPr>
        <w:t xml:space="preserve">हाल विद्यालयको अभिलेखमा रहेको </w:t>
      </w:r>
      <w:r w:rsidRPr="002B6A50">
        <w:rPr>
          <w:rFonts w:ascii="Kokila" w:hAnsi="Kokila" w:cs="Kalimati" w:hint="cs"/>
          <w:color w:val="000000"/>
          <w:cs/>
          <w:lang w:bidi="hi-IN"/>
        </w:rPr>
        <w:t xml:space="preserve">नदेखिंदा </w:t>
      </w:r>
      <w:r w:rsidRPr="002B6A50">
        <w:rPr>
          <w:rFonts w:ascii="Kokila" w:hAnsi="Kokila" w:cs="Kalimati" w:hint="cs"/>
          <w:color w:val="000000"/>
          <w:cs/>
        </w:rPr>
        <w:t>निज प्रतिवादी धनिकलाल</w:t>
      </w:r>
      <w:r w:rsidRPr="00285D8B">
        <w:rPr>
          <w:rFonts w:cs="Kalimati" w:hint="cs"/>
          <w:cs/>
          <w:lang w:val="da-DK"/>
        </w:rPr>
        <w:t xml:space="preserve"> ठाकुरले उक्त सामाग्रीको दुरुपयोग गरेको तथ्य स्थापित भएको</w:t>
      </w:r>
      <w:r>
        <w:rPr>
          <w:rFonts w:cs="Kalimati" w:hint="cs"/>
          <w:cs/>
          <w:lang w:val="da-DK" w:bidi="ne-NP"/>
        </w:rPr>
        <w:t xml:space="preserve">ले जम्मा </w:t>
      </w:r>
      <w:r w:rsidRPr="00285D8B">
        <w:rPr>
          <w:rFonts w:cs="Kalimati" w:hint="cs"/>
          <w:cs/>
          <w:lang w:val="da-DK"/>
        </w:rPr>
        <w:t xml:space="preserve"> </w:t>
      </w:r>
      <w:r w:rsidRPr="006D7B92">
        <w:rPr>
          <w:rFonts w:cs="Kalimati"/>
          <w:b/>
          <w:bCs/>
          <w:cs/>
          <w:lang w:val="da-DK"/>
        </w:rPr>
        <w:t>रु</w:t>
      </w:r>
      <w:r w:rsidRPr="006D7B92">
        <w:rPr>
          <w:rFonts w:cs="Kalimati" w:hint="cs"/>
          <w:b/>
          <w:bCs/>
          <w:cs/>
          <w:lang w:val="da-DK"/>
        </w:rPr>
        <w:t>.</w:t>
      </w:r>
      <w:r w:rsidRPr="006D7B92">
        <w:rPr>
          <w:rFonts w:cs="Kalimati"/>
          <w:b/>
          <w:bCs/>
          <w:cs/>
          <w:lang w:val="da-DK"/>
        </w:rPr>
        <w:t>८</w:t>
      </w:r>
      <w:r w:rsidRPr="006D7B92">
        <w:rPr>
          <w:rFonts w:cs="Kalimati"/>
          <w:b/>
          <w:bCs/>
          <w:lang w:val="da-DK"/>
        </w:rPr>
        <w:t>,</w:t>
      </w:r>
      <w:r w:rsidRPr="006D7B92">
        <w:rPr>
          <w:rFonts w:cs="Kalimati"/>
          <w:b/>
          <w:bCs/>
          <w:cs/>
          <w:lang w:val="da-DK"/>
        </w:rPr>
        <w:t>६२</w:t>
      </w:r>
      <w:r w:rsidRPr="006D7B92">
        <w:rPr>
          <w:rFonts w:cs="Kalimati"/>
          <w:b/>
          <w:bCs/>
          <w:lang w:val="da-DK"/>
        </w:rPr>
        <w:t>,</w:t>
      </w:r>
      <w:r w:rsidRPr="006D7B92">
        <w:rPr>
          <w:rFonts w:cs="Kalimati"/>
          <w:b/>
          <w:bCs/>
          <w:cs/>
          <w:lang w:val="da-DK"/>
        </w:rPr>
        <w:t>१५२</w:t>
      </w:r>
      <w:r w:rsidRPr="006D7B92">
        <w:rPr>
          <w:rFonts w:cs="Kalimati" w:hint="cs"/>
          <w:b/>
          <w:bCs/>
          <w:cs/>
          <w:lang w:val="da-DK" w:bidi="ne-NP"/>
        </w:rPr>
        <w:t>।</w:t>
      </w:r>
      <w:r w:rsidRPr="006D7B92">
        <w:rPr>
          <w:rFonts w:cs="Kalimati"/>
          <w:b/>
          <w:bCs/>
          <w:cs/>
          <w:lang w:val="da-DK"/>
        </w:rPr>
        <w:t>६५</w:t>
      </w:r>
      <w:r>
        <w:rPr>
          <w:rFonts w:cs="Kalimati" w:hint="cs"/>
          <w:cs/>
          <w:lang w:val="da-DK" w:bidi="ne-NP"/>
        </w:rPr>
        <w:t xml:space="preserve"> </w:t>
      </w:r>
      <w:r w:rsidRPr="00285D8B">
        <w:rPr>
          <w:rFonts w:cs="Kalimati"/>
          <w:cs/>
          <w:lang w:val="da-DK"/>
        </w:rPr>
        <w:t xml:space="preserve">(आठ लाख </w:t>
      </w:r>
      <w:r>
        <w:rPr>
          <w:rFonts w:cs="Kalimati" w:hint="cs"/>
          <w:cs/>
          <w:lang w:val="da-DK" w:bidi="ne-NP"/>
        </w:rPr>
        <w:t>बैसठ्ठी</w:t>
      </w:r>
      <w:r w:rsidRPr="00285D8B">
        <w:rPr>
          <w:rFonts w:cs="Kalimati"/>
          <w:cs/>
          <w:lang w:val="da-DK"/>
        </w:rPr>
        <w:t xml:space="preserve"> हजार एक सय बाउन्न रुपैंया </w:t>
      </w:r>
      <w:r>
        <w:rPr>
          <w:rFonts w:cs="Kalimati" w:hint="cs"/>
          <w:cs/>
          <w:lang w:val="da-DK" w:bidi="ne-NP"/>
        </w:rPr>
        <w:t>पैसठ्ठी</w:t>
      </w:r>
      <w:r w:rsidRPr="00285D8B">
        <w:rPr>
          <w:rFonts w:cs="Kalimati"/>
          <w:cs/>
          <w:lang w:val="da-DK"/>
        </w:rPr>
        <w:t xml:space="preserve"> पैसा मात्र) श्री शंकर जनता माध्यमिक विद्यालयका प्रधानाध्यापक धनिकलाल ठाकुर र तत्कालीन लेखापाल अरुण कुमार कुशियैत</w:t>
      </w:r>
      <w:r w:rsidRPr="00285D8B">
        <w:rPr>
          <w:rFonts w:cs="Kalimati" w:hint="cs"/>
          <w:cs/>
          <w:lang w:val="da-DK"/>
        </w:rPr>
        <w:t>ले आपसी मिलेमतो तथा योजनामा सरकारी सार्वजनिक सम्पत्ती</w:t>
      </w:r>
      <w:r w:rsidRPr="00285D8B">
        <w:rPr>
          <w:rFonts w:cs="Kalimati"/>
          <w:cs/>
          <w:lang w:val="da-DK"/>
        </w:rPr>
        <w:t xml:space="preserve"> </w:t>
      </w:r>
      <w:r w:rsidRPr="00285D8B">
        <w:rPr>
          <w:rFonts w:cs="Kalimati" w:hint="cs"/>
          <w:cs/>
          <w:lang w:val="da-DK"/>
        </w:rPr>
        <w:t>हिनामिना हानिनोक्सानी तथा दुरुपयोग गरेको हुँदा निज</w:t>
      </w:r>
      <w:r>
        <w:rPr>
          <w:rFonts w:cs="Kalimati" w:hint="cs"/>
          <w:cs/>
          <w:lang w:val="da-DK" w:bidi="ne-NP"/>
        </w:rPr>
        <w:t>हरु</w:t>
      </w:r>
      <w:r w:rsidRPr="00285D8B">
        <w:rPr>
          <w:rFonts w:cs="Kalimati" w:hint="cs"/>
          <w:cs/>
          <w:lang w:val="da-DK"/>
        </w:rPr>
        <w:t>को उक्त कार्य भ्रष्टाचार निवारण ऐन, 2059 को दफा 17 बमोजिमको कसूर भएको</w:t>
      </w:r>
      <w:r>
        <w:rPr>
          <w:rFonts w:cs="Kalimati" w:hint="cs"/>
          <w:cs/>
          <w:lang w:val="da-DK" w:bidi="ne-NP"/>
        </w:rPr>
        <w:t>ले</w:t>
      </w:r>
      <w:r w:rsidRPr="00285D8B">
        <w:rPr>
          <w:rFonts w:cs="Kalimati" w:hint="cs"/>
          <w:cs/>
          <w:lang w:val="da-DK"/>
        </w:rPr>
        <w:t xml:space="preserve"> निज प्रतिवादीहरुलाई देहाय बमोजिमको कसूरमा देहाय बमोजिम सजायको </w:t>
      </w:r>
      <w:r>
        <w:rPr>
          <w:rFonts w:cs="Kalimati" w:hint="cs"/>
          <w:cs/>
          <w:lang w:val="da-DK" w:bidi="ne-NP"/>
        </w:rPr>
        <w:t xml:space="preserve">मागदाबी </w:t>
      </w:r>
      <w:r>
        <w:rPr>
          <w:rFonts w:ascii="Kalimati" w:hAnsi="Kalimati" w:cs="Kalimati" w:hint="cs"/>
          <w:spacing w:val="-8"/>
          <w:cs/>
          <w:lang w:bidi="ne-NP"/>
        </w:rPr>
        <w:t xml:space="preserve">लिई </w:t>
      </w:r>
      <w:r w:rsidRPr="00F10413">
        <w:rPr>
          <w:rFonts w:cs="Kalimati"/>
          <w:cs/>
        </w:rPr>
        <w:t xml:space="preserve">आज </w:t>
      </w:r>
      <w:r w:rsidRPr="00F10413">
        <w:rPr>
          <w:rFonts w:cs="Kalimati" w:hint="cs"/>
          <w:cs/>
          <w:lang w:bidi="ne-NP"/>
        </w:rPr>
        <w:t>बि</w:t>
      </w:r>
      <w:r w:rsidRPr="00F10413">
        <w:rPr>
          <w:rFonts w:cs="Kalimati"/>
          <w:cs/>
        </w:rPr>
        <w:t>शेष अदालत</w:t>
      </w:r>
      <w:r>
        <w:rPr>
          <w:rFonts w:cs="Kalimati" w:hint="cs"/>
          <w:cs/>
          <w:lang w:bidi="ne-NP"/>
        </w:rPr>
        <w:t>,</w:t>
      </w:r>
      <w:r w:rsidRPr="00F10413">
        <w:rPr>
          <w:rFonts w:cs="Kalimati"/>
        </w:rPr>
        <w:t xml:space="preserve"> </w:t>
      </w:r>
      <w:r w:rsidRPr="00F10413">
        <w:rPr>
          <w:rFonts w:cs="Kalimati"/>
          <w:cs/>
        </w:rPr>
        <w:t>काठमाडौंमा आरोपपत्र दायर गरिएको छ।</w:t>
      </w:r>
    </w:p>
    <w:p w14:paraId="3B70B45D" w14:textId="77777777" w:rsidR="00CA11A6" w:rsidRPr="005A2BF0" w:rsidRDefault="00CA11A6" w:rsidP="00CA11A6">
      <w:pPr>
        <w:ind w:firstLine="720"/>
        <w:jc w:val="center"/>
        <w:rPr>
          <w:rFonts w:cs="Kalimati"/>
          <w:b/>
          <w:bCs/>
          <w:szCs w:val="22"/>
          <w:u w:val="single"/>
          <w:lang w:bidi="ne-NP"/>
        </w:rPr>
      </w:pPr>
      <w:r w:rsidRPr="005A2BF0">
        <w:rPr>
          <w:rFonts w:cs="Kalimati" w:hint="cs"/>
          <w:b/>
          <w:bCs/>
          <w:szCs w:val="22"/>
          <w:u w:val="single"/>
          <w:cs/>
          <w:lang w:bidi="ne-NP"/>
        </w:rPr>
        <w:t>देहाय</w:t>
      </w:r>
    </w:p>
    <w:tbl>
      <w:tblPr>
        <w:tblW w:w="5208" w:type="pct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8"/>
        <w:gridCol w:w="2121"/>
        <w:gridCol w:w="2206"/>
        <w:gridCol w:w="5691"/>
      </w:tblGrid>
      <w:tr w:rsidR="00CA11A6" w:rsidRPr="00232AD9" w14:paraId="65B63711" w14:textId="77777777" w:rsidTr="00CA11A6">
        <w:tc>
          <w:tcPr>
            <w:tcW w:w="291" w:type="pct"/>
            <w:vAlign w:val="center"/>
          </w:tcPr>
          <w:p w14:paraId="6DC42169" w14:textId="77777777" w:rsidR="00CA11A6" w:rsidRPr="00232AD9" w:rsidRDefault="00CA11A6" w:rsidP="00CA11A6">
            <w:pPr>
              <w:contextualSpacing/>
              <w:jc w:val="center"/>
              <w:rPr>
                <w:rFonts w:ascii="Calibri" w:eastAsia="Times New Roman" w:hAnsi="Calibri" w:cs="Kalimati"/>
                <w:b/>
                <w:bCs/>
                <w:szCs w:val="22"/>
                <w:cs/>
                <w:lang w:bidi="ne-NP"/>
              </w:rPr>
            </w:pPr>
            <w:r w:rsidRPr="00232AD9">
              <w:rPr>
                <w:rFonts w:ascii="Calibri" w:eastAsia="Times New Roman" w:hAnsi="Calibri" w:cs="Kalimati" w:hint="cs"/>
                <w:b/>
                <w:bCs/>
                <w:szCs w:val="22"/>
                <w:cs/>
              </w:rPr>
              <w:t>सि.नं</w:t>
            </w:r>
          </w:p>
        </w:tc>
        <w:tc>
          <w:tcPr>
            <w:tcW w:w="999" w:type="pct"/>
            <w:vAlign w:val="center"/>
          </w:tcPr>
          <w:p w14:paraId="184299E1" w14:textId="77777777" w:rsidR="00CA11A6" w:rsidRPr="00232AD9" w:rsidRDefault="00CA11A6" w:rsidP="00CA11A6">
            <w:pPr>
              <w:contextualSpacing/>
              <w:jc w:val="center"/>
              <w:rPr>
                <w:rFonts w:ascii="Calibri" w:eastAsia="Times New Roman" w:hAnsi="Calibri" w:cs="Kalimati"/>
                <w:b/>
                <w:bCs/>
                <w:szCs w:val="22"/>
                <w:lang w:bidi="ne-NP"/>
              </w:rPr>
            </w:pPr>
            <w:r w:rsidRPr="00232AD9">
              <w:rPr>
                <w:rFonts w:ascii="Calibri" w:eastAsia="Times New Roman" w:hAnsi="Calibri" w:cs="Kalimati" w:hint="cs"/>
                <w:b/>
                <w:bCs/>
                <w:szCs w:val="22"/>
                <w:cs/>
              </w:rPr>
              <w:t>नामथर</w:t>
            </w:r>
            <w:r w:rsidRPr="00232AD9">
              <w:rPr>
                <w:rFonts w:ascii="Calibri" w:eastAsia="Times New Roman" w:hAnsi="Calibri" w:cs="Kalimati" w:hint="cs"/>
                <w:b/>
                <w:bCs/>
                <w:szCs w:val="22"/>
                <w:cs/>
                <w:lang w:bidi="ne-NP"/>
              </w:rPr>
              <w:t>, पद र कार्यालय</w:t>
            </w:r>
          </w:p>
        </w:tc>
        <w:tc>
          <w:tcPr>
            <w:tcW w:w="1039" w:type="pct"/>
            <w:vAlign w:val="center"/>
          </w:tcPr>
          <w:p w14:paraId="4E161365" w14:textId="77777777" w:rsidR="00CA11A6" w:rsidRPr="00232AD9" w:rsidRDefault="00CA11A6" w:rsidP="00CA11A6">
            <w:pPr>
              <w:contextualSpacing/>
              <w:jc w:val="center"/>
              <w:rPr>
                <w:rFonts w:ascii="Calibri" w:eastAsia="Times New Roman" w:hAnsi="Calibri" w:cs="Kalimati"/>
                <w:b/>
                <w:bCs/>
                <w:szCs w:val="22"/>
                <w:cs/>
                <w:lang w:bidi="ne-NP"/>
              </w:rPr>
            </w:pPr>
            <w:r w:rsidRPr="00232AD9">
              <w:rPr>
                <w:rFonts w:ascii="Calibri" w:eastAsia="Times New Roman" w:hAnsi="Calibri" w:cs="Kalimati" w:hint="cs"/>
                <w:b/>
                <w:bCs/>
                <w:szCs w:val="22"/>
                <w:cs/>
                <w:lang w:bidi="ne-NP"/>
              </w:rPr>
              <w:t>बिगो रु.</w:t>
            </w:r>
          </w:p>
        </w:tc>
        <w:tc>
          <w:tcPr>
            <w:tcW w:w="2671" w:type="pct"/>
          </w:tcPr>
          <w:p w14:paraId="3FF2EE8C" w14:textId="77777777" w:rsidR="00CA11A6" w:rsidRPr="00232AD9" w:rsidRDefault="00CA11A6" w:rsidP="00CA11A6">
            <w:pPr>
              <w:contextualSpacing/>
              <w:jc w:val="center"/>
              <w:rPr>
                <w:rFonts w:ascii="Calibri" w:eastAsia="Times New Roman" w:hAnsi="Calibri" w:cs="Kalimati"/>
                <w:b/>
                <w:bCs/>
                <w:szCs w:val="22"/>
                <w:cs/>
              </w:rPr>
            </w:pPr>
            <w:r w:rsidRPr="00232AD9">
              <w:rPr>
                <w:rFonts w:ascii="Calibri" w:eastAsia="Times New Roman" w:hAnsi="Calibri" w:cs="Kalimati" w:hint="cs"/>
                <w:b/>
                <w:bCs/>
                <w:szCs w:val="22"/>
                <w:cs/>
              </w:rPr>
              <w:t>कसुर तथा सजायको मागदाबी</w:t>
            </w:r>
          </w:p>
        </w:tc>
      </w:tr>
      <w:tr w:rsidR="00CA11A6" w:rsidRPr="00232AD9" w14:paraId="05FC173C" w14:textId="77777777" w:rsidTr="00CA11A6">
        <w:tc>
          <w:tcPr>
            <w:tcW w:w="291" w:type="pct"/>
          </w:tcPr>
          <w:p w14:paraId="1A6B6896" w14:textId="77777777" w:rsidR="00CA11A6" w:rsidRPr="00232AD9" w:rsidRDefault="00CA11A6" w:rsidP="00CA11A6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Kokila" w:hAnsi="Kokila" w:cs="Kalimati"/>
                <w:szCs w:val="22"/>
                <w:lang w:val="en-GB"/>
              </w:rPr>
            </w:pPr>
          </w:p>
        </w:tc>
        <w:tc>
          <w:tcPr>
            <w:tcW w:w="999" w:type="pct"/>
          </w:tcPr>
          <w:p w14:paraId="2597FB11" w14:textId="77777777" w:rsidR="00CA11A6" w:rsidRPr="00370A78" w:rsidRDefault="00CA11A6" w:rsidP="00CA11A6">
            <w:pPr>
              <w:jc w:val="both"/>
              <w:rPr>
                <w:rFonts w:ascii="Kokila" w:hAnsi="Kokila" w:cs="Kalimati"/>
                <w:szCs w:val="22"/>
                <w:cs/>
                <w:lang w:bidi="ne-NP"/>
              </w:rPr>
            </w:pPr>
            <w:r w:rsidRPr="00370A78">
              <w:rPr>
                <w:rFonts w:ascii="Mangal" w:hAnsi="Mangal" w:cs="Kalimati"/>
                <w:szCs w:val="22"/>
                <w:cs/>
                <w:lang w:val="da-DK"/>
              </w:rPr>
              <w:t>श्री शंकर जनता माध्यमिक विद्यालयका प्र</w:t>
            </w:r>
            <w:r w:rsidRPr="00370A78">
              <w:rPr>
                <w:rFonts w:ascii="Mangal" w:hAnsi="Mangal" w:cs="Kalimati" w:hint="cs"/>
                <w:szCs w:val="22"/>
                <w:cs/>
                <w:lang w:val="da-DK"/>
              </w:rPr>
              <w:t>धानाध्यापक</w:t>
            </w:r>
            <w:r w:rsidRPr="00370A78">
              <w:rPr>
                <w:rFonts w:ascii="Mangal" w:hAnsi="Mangal" w:cs="Kalimati"/>
                <w:szCs w:val="22"/>
                <w:cs/>
                <w:lang w:val="da-DK"/>
              </w:rPr>
              <w:t xml:space="preserve"> </w:t>
            </w:r>
            <w:r w:rsidRPr="00370A78">
              <w:rPr>
                <w:rFonts w:ascii="Mangal" w:hAnsi="Mangal" w:cs="Kalimati"/>
                <w:b/>
                <w:bCs/>
                <w:szCs w:val="22"/>
                <w:cs/>
                <w:lang w:val="da-DK"/>
              </w:rPr>
              <w:lastRenderedPageBreak/>
              <w:t>धनिकलाल ठाकुर</w:t>
            </w:r>
          </w:p>
        </w:tc>
        <w:tc>
          <w:tcPr>
            <w:tcW w:w="1039" w:type="pct"/>
          </w:tcPr>
          <w:p w14:paraId="528773F8" w14:textId="77777777" w:rsidR="00CA11A6" w:rsidRPr="00232AD9" w:rsidRDefault="00CA11A6" w:rsidP="00CA11A6">
            <w:pPr>
              <w:jc w:val="both"/>
              <w:rPr>
                <w:rFonts w:ascii="Kokila" w:hAnsi="Kokila" w:cs="Kalimati"/>
                <w:szCs w:val="22"/>
                <w:cs/>
                <w:lang w:bidi="ne-NP"/>
              </w:rPr>
            </w:pPr>
            <w:r w:rsidRPr="006D7B92">
              <w:rPr>
                <w:rFonts w:cs="Kalimati"/>
                <w:b/>
                <w:bCs/>
                <w:cs/>
                <w:lang w:val="da-DK"/>
              </w:rPr>
              <w:lastRenderedPageBreak/>
              <w:t>रु</w:t>
            </w:r>
            <w:r w:rsidRPr="006D7B92">
              <w:rPr>
                <w:rFonts w:cs="Kalimati" w:hint="cs"/>
                <w:b/>
                <w:bCs/>
                <w:cs/>
                <w:lang w:val="da-DK"/>
              </w:rPr>
              <w:t>.</w:t>
            </w:r>
            <w:r w:rsidRPr="006D7B92">
              <w:rPr>
                <w:rFonts w:cs="Kalimati"/>
                <w:b/>
                <w:bCs/>
                <w:cs/>
                <w:lang w:val="da-DK"/>
              </w:rPr>
              <w:t>८</w:t>
            </w:r>
            <w:r w:rsidRPr="006D7B92">
              <w:rPr>
                <w:rFonts w:cs="Kalimati"/>
                <w:b/>
                <w:bCs/>
                <w:lang w:val="da-DK"/>
              </w:rPr>
              <w:t>,</w:t>
            </w:r>
            <w:r w:rsidRPr="006D7B92">
              <w:rPr>
                <w:rFonts w:cs="Kalimati"/>
                <w:b/>
                <w:bCs/>
                <w:cs/>
                <w:lang w:val="da-DK"/>
              </w:rPr>
              <w:t>६२</w:t>
            </w:r>
            <w:r w:rsidRPr="006D7B92">
              <w:rPr>
                <w:rFonts w:cs="Kalimati"/>
                <w:b/>
                <w:bCs/>
                <w:lang w:val="da-DK"/>
              </w:rPr>
              <w:t>,</w:t>
            </w:r>
            <w:r w:rsidRPr="006D7B92">
              <w:rPr>
                <w:rFonts w:cs="Kalimati"/>
                <w:b/>
                <w:bCs/>
                <w:cs/>
                <w:lang w:val="da-DK"/>
              </w:rPr>
              <w:t>१५२</w:t>
            </w:r>
            <w:r w:rsidRPr="006D7B92">
              <w:rPr>
                <w:rFonts w:cs="Kalimati" w:hint="cs"/>
                <w:b/>
                <w:bCs/>
                <w:cs/>
                <w:lang w:val="da-DK" w:bidi="ne-NP"/>
              </w:rPr>
              <w:t>।</w:t>
            </w:r>
            <w:r w:rsidRPr="006D7B92">
              <w:rPr>
                <w:rFonts w:cs="Kalimati"/>
                <w:b/>
                <w:bCs/>
                <w:cs/>
                <w:lang w:val="da-DK"/>
              </w:rPr>
              <w:t>६५</w:t>
            </w:r>
          </w:p>
        </w:tc>
        <w:tc>
          <w:tcPr>
            <w:tcW w:w="2671" w:type="pct"/>
          </w:tcPr>
          <w:p w14:paraId="3178E529" w14:textId="77777777" w:rsidR="00CA11A6" w:rsidRPr="00232AD9" w:rsidRDefault="00CA11A6" w:rsidP="00CA11A6">
            <w:pPr>
              <w:jc w:val="both"/>
              <w:rPr>
                <w:rFonts w:ascii="Kokila" w:hAnsi="Kokila" w:cs="Kalimati"/>
                <w:szCs w:val="22"/>
                <w:cs/>
                <w:lang w:bidi="ne-NP"/>
              </w:rPr>
            </w:pPr>
            <w:r w:rsidRPr="004A0A8B">
              <w:rPr>
                <w:rFonts w:cs="Kalimati" w:hint="cs"/>
                <w:szCs w:val="22"/>
                <w:cs/>
                <w:lang w:val="da-DK"/>
              </w:rPr>
              <w:t>भ्रष्टाचार निवारण ऐन, 2059 को दफा 17 बमोजिमको</w:t>
            </w:r>
            <w:r w:rsidRPr="004A0A8B">
              <w:rPr>
                <w:rFonts w:cs="Kalimati" w:hint="cs"/>
                <w:szCs w:val="22"/>
                <w:shd w:val="clear" w:color="auto" w:fill="FFFFFF"/>
                <w:cs/>
                <w:lang w:val="da-DK"/>
              </w:rPr>
              <w:t xml:space="preserve"> कसुर</w:t>
            </w:r>
            <w:r>
              <w:rPr>
                <w:rFonts w:cs="Kalimati" w:hint="cs"/>
                <w:szCs w:val="22"/>
                <w:shd w:val="clear" w:color="auto" w:fill="FFFFFF"/>
                <w:cs/>
                <w:lang w:val="da-DK" w:bidi="ne-NP"/>
              </w:rPr>
              <w:t>मा</w:t>
            </w:r>
            <w:r w:rsidRPr="004A0A8B">
              <w:rPr>
                <w:rFonts w:cs="Kalimati" w:hint="cs"/>
                <w:szCs w:val="22"/>
                <w:shd w:val="clear" w:color="auto" w:fill="FFFFFF"/>
                <w:cs/>
                <w:lang w:val="da-DK"/>
              </w:rPr>
              <w:t xml:space="preserve"> 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>बिगो रु</w:t>
            </w:r>
            <w:r w:rsidRPr="004A0A8B">
              <w:rPr>
                <w:rFonts w:cs="Kalimati" w:hint="cs"/>
                <w:szCs w:val="22"/>
                <w:shd w:val="clear" w:color="auto" w:fill="FFFFFF"/>
                <w:cs/>
                <w:lang w:val="da-DK"/>
              </w:rPr>
              <w:t>.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 xml:space="preserve">आठ लाख </w:t>
            </w:r>
            <w:r>
              <w:rPr>
                <w:rFonts w:cs="Kalimati" w:hint="cs"/>
                <w:szCs w:val="22"/>
                <w:shd w:val="clear" w:color="auto" w:fill="FFFFFF"/>
                <w:cs/>
                <w:lang w:val="da-DK" w:bidi="ne-NP"/>
              </w:rPr>
              <w:t>बैसठ्ठी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 xml:space="preserve"> हजार एक सय बाउन्न रूपैंया </w:t>
            </w:r>
            <w:r>
              <w:rPr>
                <w:rFonts w:cs="Kalimati" w:hint="cs"/>
                <w:szCs w:val="22"/>
                <w:shd w:val="clear" w:color="auto" w:fill="FFFFFF"/>
                <w:cs/>
                <w:lang w:val="da-DK" w:bidi="ne-NP"/>
              </w:rPr>
              <w:t>पैसठ्ठी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 xml:space="preserve"> पैसा कायम गरी भ्रष्टाचार निवारण ऐन</w:t>
            </w:r>
            <w:r w:rsidRPr="004A0A8B">
              <w:rPr>
                <w:rFonts w:cs="Kalimati"/>
                <w:szCs w:val="22"/>
                <w:shd w:val="clear" w:color="auto" w:fill="FFFFFF"/>
                <w:lang w:val="da-DK"/>
              </w:rPr>
              <w:t xml:space="preserve">, 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 xml:space="preserve">२०५९ को दफा </w:t>
            </w:r>
            <w:r w:rsidRPr="004A0A8B">
              <w:rPr>
                <w:rFonts w:cs="Kalimati" w:hint="cs"/>
                <w:szCs w:val="22"/>
                <w:shd w:val="clear" w:color="auto" w:fill="FFFFFF"/>
                <w:cs/>
                <w:lang w:val="da-DK"/>
              </w:rPr>
              <w:t>१७ ले निर्देश गरेबमोजिम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 xml:space="preserve"> सोही ऐनको दफा </w:t>
            </w:r>
            <w:r w:rsidRPr="004A0A8B">
              <w:rPr>
                <w:rFonts w:cs="Kalimati" w:hint="cs"/>
                <w:szCs w:val="22"/>
                <w:shd w:val="clear" w:color="auto" w:fill="FFFFFF"/>
                <w:cs/>
                <w:lang w:val="da-DK"/>
              </w:rPr>
              <w:t>३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 xml:space="preserve"> को 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lastRenderedPageBreak/>
              <w:t>उपदफा (१)</w:t>
            </w:r>
            <w:r w:rsidRPr="004A0A8B">
              <w:rPr>
                <w:rFonts w:cs="Kalimati" w:hint="cs"/>
                <w:szCs w:val="22"/>
                <w:shd w:val="clear" w:color="auto" w:fill="FFFFFF"/>
                <w:cs/>
                <w:lang w:val="da-DK"/>
              </w:rPr>
              <w:t xml:space="preserve"> को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 xml:space="preserve"> </w:t>
            </w:r>
            <w:r w:rsidRPr="004A0A8B">
              <w:rPr>
                <w:rFonts w:cs="Kalimati" w:hint="cs"/>
                <w:szCs w:val="22"/>
                <w:shd w:val="clear" w:color="auto" w:fill="FFFFFF"/>
                <w:cs/>
                <w:lang w:val="da-DK"/>
              </w:rPr>
              <w:t xml:space="preserve">देहाय (ङ) तथा भ्रष्टाचार निवारण ऐन, 2059 (पहिलो संशोधन सहित) को दफा 3 को देहाय (घ) 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>बमोजिम कैद</w:t>
            </w:r>
            <w:r w:rsidRPr="004A0A8B">
              <w:rPr>
                <w:rFonts w:cs="Kalimati" w:hint="cs"/>
                <w:szCs w:val="22"/>
                <w:shd w:val="clear" w:color="auto" w:fill="FFFFFF"/>
                <w:cs/>
                <w:lang w:val="da-DK"/>
              </w:rPr>
              <w:t xml:space="preserve"> र सोही दफा ३ को उपदफा (१) बमोजिम </w:t>
            </w:r>
            <w:r>
              <w:rPr>
                <w:rFonts w:cs="Kalimati" w:hint="cs"/>
                <w:szCs w:val="22"/>
                <w:shd w:val="clear" w:color="auto" w:fill="FFFFFF"/>
                <w:cs/>
                <w:lang w:val="da-DK" w:bidi="ne-NP"/>
              </w:rPr>
              <w:t>बि</w:t>
            </w:r>
            <w:r w:rsidRPr="004A0A8B">
              <w:rPr>
                <w:rFonts w:cs="Kalimati" w:hint="cs"/>
                <w:szCs w:val="22"/>
                <w:shd w:val="clear" w:color="auto" w:fill="FFFFFF"/>
                <w:cs/>
                <w:lang w:val="da-DK"/>
              </w:rPr>
              <w:t xml:space="preserve">गो बमोजिम जरिवाना गरी सोही ऐनको दफा १७ </w:t>
            </w:r>
            <w:r>
              <w:rPr>
                <w:rFonts w:cs="Kalimati" w:hint="cs"/>
                <w:szCs w:val="22"/>
                <w:shd w:val="clear" w:color="auto" w:fill="FFFFFF"/>
                <w:cs/>
                <w:lang w:val="da-DK" w:bidi="hi-IN"/>
              </w:rPr>
              <w:t>बमोजिम</w:t>
            </w:r>
            <w:r w:rsidRPr="004A0A8B">
              <w:rPr>
                <w:rFonts w:cs="Kalimati" w:hint="cs"/>
                <w:szCs w:val="22"/>
                <w:shd w:val="clear" w:color="auto" w:fill="FFFFFF"/>
                <w:cs/>
                <w:lang w:val="da-DK"/>
              </w:rPr>
              <w:t xml:space="preserve"> </w:t>
            </w:r>
            <w:r>
              <w:rPr>
                <w:rFonts w:cs="Kalimati" w:hint="cs"/>
                <w:szCs w:val="22"/>
                <w:shd w:val="clear" w:color="auto" w:fill="FFFFFF"/>
                <w:cs/>
                <w:lang w:val="da-DK" w:bidi="hi-IN"/>
              </w:rPr>
              <w:t>बिगो</w:t>
            </w:r>
            <w:r w:rsidRPr="004A0A8B">
              <w:rPr>
                <w:rFonts w:cs="Kalimati" w:hint="cs"/>
                <w:szCs w:val="22"/>
                <w:shd w:val="clear" w:color="auto" w:fill="FFFFFF"/>
                <w:cs/>
                <w:lang w:val="da-DK"/>
              </w:rPr>
              <w:t xml:space="preserve"> असुल उपर हुन </w:t>
            </w:r>
            <w:r>
              <w:rPr>
                <w:rFonts w:cs="Kalimati" w:hint="cs"/>
                <w:szCs w:val="22"/>
                <w:shd w:val="clear" w:color="auto" w:fill="FFFFFF"/>
                <w:cs/>
                <w:lang w:val="da-DK" w:bidi="ne-NP"/>
              </w:rPr>
              <w:t xml:space="preserve">एवं 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>भ्रष्टाचार निवारण ऐन</w:t>
            </w:r>
            <w:r w:rsidRPr="004A0A8B">
              <w:rPr>
                <w:rFonts w:cs="Kalimati" w:hint="cs"/>
                <w:szCs w:val="22"/>
                <w:shd w:val="clear" w:color="auto" w:fill="FFFFFF"/>
                <w:cs/>
                <w:lang w:val="da-DK"/>
              </w:rPr>
              <w:t>,</w:t>
            </w:r>
            <w:r w:rsidRPr="004A0A8B">
              <w:rPr>
                <w:rFonts w:cs="Kalimati"/>
                <w:szCs w:val="22"/>
                <w:shd w:val="clear" w:color="auto" w:fill="FFFFFF"/>
                <w:lang w:val="da-DK"/>
              </w:rPr>
              <w:t xml:space="preserve"> 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>२०५९ को दफा १९ को उपदफा (२) बमोजिमको कसुर</w:t>
            </w:r>
            <w:r>
              <w:rPr>
                <w:rFonts w:cs="Kalimati" w:hint="cs"/>
                <w:szCs w:val="22"/>
                <w:shd w:val="clear" w:color="auto" w:fill="FFFFFF"/>
                <w:cs/>
                <w:lang w:val="da-DK" w:bidi="ne-NP"/>
              </w:rPr>
              <w:t>मा</w:t>
            </w:r>
            <w:r w:rsidRPr="004A0A8B">
              <w:rPr>
                <w:rFonts w:cs="Kalimati" w:hint="cs"/>
                <w:szCs w:val="22"/>
                <w:shd w:val="clear" w:color="auto" w:fill="FFFFFF"/>
                <w:cs/>
                <w:lang w:val="da-DK"/>
              </w:rPr>
              <w:t xml:space="preserve"> 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>भ्रष्टाचार निवारण ऐन</w:t>
            </w:r>
            <w:r w:rsidRPr="004A0A8B">
              <w:rPr>
                <w:rFonts w:cs="Kalimati"/>
                <w:szCs w:val="22"/>
                <w:shd w:val="clear" w:color="auto" w:fill="FFFFFF"/>
                <w:lang w:val="da-DK"/>
              </w:rPr>
              <w:t xml:space="preserve">, 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>२०५९ को दफा १९ को उपदफा (२) बमोजिम कैद</w:t>
            </w:r>
            <w:r w:rsidRPr="004A0A8B">
              <w:rPr>
                <w:rFonts w:cs="Kalimati" w:hint="cs"/>
                <w:szCs w:val="22"/>
                <w:shd w:val="clear" w:color="auto" w:fill="FFFFFF"/>
                <w:cs/>
                <w:lang w:val="da-DK"/>
              </w:rPr>
              <w:t xml:space="preserve"> र जरिवाना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 xml:space="preserve"> सजाय हुन </w:t>
            </w:r>
            <w:r>
              <w:rPr>
                <w:rFonts w:cs="Kalimati" w:hint="cs"/>
                <w:szCs w:val="22"/>
                <w:shd w:val="clear" w:color="auto" w:fill="FFFFFF"/>
                <w:cs/>
                <w:lang w:val="da-DK" w:bidi="ne-NP"/>
              </w:rPr>
              <w:t>मागदाबी लिइएको छ।</w:t>
            </w:r>
          </w:p>
        </w:tc>
      </w:tr>
      <w:tr w:rsidR="00CA11A6" w:rsidRPr="00232AD9" w14:paraId="4E0ABFA5" w14:textId="77777777" w:rsidTr="00CA11A6">
        <w:tc>
          <w:tcPr>
            <w:tcW w:w="291" w:type="pct"/>
          </w:tcPr>
          <w:p w14:paraId="33141B42" w14:textId="77777777" w:rsidR="00CA11A6" w:rsidRPr="00232AD9" w:rsidRDefault="00CA11A6" w:rsidP="00CA11A6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Kokila" w:hAnsi="Kokila" w:cs="Kalimati"/>
                <w:szCs w:val="22"/>
                <w:lang w:val="en-GB"/>
              </w:rPr>
            </w:pPr>
          </w:p>
        </w:tc>
        <w:tc>
          <w:tcPr>
            <w:tcW w:w="999" w:type="pct"/>
          </w:tcPr>
          <w:p w14:paraId="2566913D" w14:textId="77777777" w:rsidR="00CA11A6" w:rsidRPr="00F334AD" w:rsidRDefault="00CA11A6" w:rsidP="00CA11A6">
            <w:pPr>
              <w:jc w:val="both"/>
              <w:rPr>
                <w:rFonts w:cs="Kalimati"/>
                <w:szCs w:val="22"/>
                <w:cs/>
                <w:lang w:bidi="ne-NP"/>
              </w:rPr>
            </w:pPr>
            <w:r w:rsidRPr="00F334AD">
              <w:rPr>
                <w:rFonts w:ascii="Mangal" w:hAnsi="Mangal" w:cs="Kalimati"/>
                <w:szCs w:val="22"/>
                <w:cs/>
                <w:lang w:val="da-DK"/>
              </w:rPr>
              <w:t xml:space="preserve">श्री शंकर जनता माध्यमिक विद्यालयका मा.वि.का </w:t>
            </w:r>
            <w:r w:rsidRPr="00F334AD">
              <w:rPr>
                <w:rFonts w:ascii="Mangal" w:hAnsi="Mangal" w:cs="Kalimati" w:hint="cs"/>
                <w:szCs w:val="22"/>
                <w:cs/>
                <w:lang w:val="da-DK"/>
              </w:rPr>
              <w:t>तत्कालीन</w:t>
            </w:r>
            <w:r w:rsidRPr="00F334AD">
              <w:rPr>
                <w:rFonts w:ascii="Mangal" w:hAnsi="Mangal" w:cs="Kalimati"/>
                <w:szCs w:val="22"/>
                <w:cs/>
                <w:lang w:val="da-DK"/>
              </w:rPr>
              <w:t xml:space="preserve"> लेखापाल </w:t>
            </w:r>
            <w:r w:rsidRPr="00F334AD">
              <w:rPr>
                <w:rFonts w:ascii="Mangal" w:hAnsi="Mangal" w:cs="Kalimati" w:hint="cs"/>
                <w:szCs w:val="22"/>
                <w:cs/>
                <w:lang w:val="da-DK"/>
              </w:rPr>
              <w:t xml:space="preserve">स्व. </w:t>
            </w:r>
            <w:r w:rsidRPr="00F334AD">
              <w:rPr>
                <w:rFonts w:ascii="Mangal" w:hAnsi="Mangal" w:cs="Kalimati"/>
                <w:szCs w:val="22"/>
                <w:cs/>
                <w:lang w:val="da-DK"/>
              </w:rPr>
              <w:t>अरुण कुमार कुश</w:t>
            </w:r>
            <w:r w:rsidRPr="00F334AD">
              <w:rPr>
                <w:rFonts w:ascii="Mangal" w:hAnsi="Mangal" w:cs="Kalimati" w:hint="cs"/>
                <w:szCs w:val="22"/>
                <w:cs/>
                <w:lang w:val="da-DK"/>
              </w:rPr>
              <w:t>ि</w:t>
            </w:r>
            <w:r w:rsidRPr="00F334AD">
              <w:rPr>
                <w:rFonts w:ascii="Mangal" w:hAnsi="Mangal" w:cs="Kalimati"/>
                <w:szCs w:val="22"/>
                <w:cs/>
                <w:lang w:val="da-DK"/>
              </w:rPr>
              <w:t>यैत</w:t>
            </w:r>
            <w:r w:rsidRPr="00F334AD">
              <w:rPr>
                <w:rFonts w:ascii="Mangal" w:hAnsi="Mangal" w:cs="Kalimati" w:hint="cs"/>
                <w:szCs w:val="22"/>
                <w:cs/>
                <w:lang w:val="da-DK"/>
              </w:rPr>
              <w:t>की श्रीमती</w:t>
            </w:r>
            <w:r>
              <w:rPr>
                <w:rFonts w:ascii="Mangal" w:hAnsi="Mangal" w:cs="Kalimati"/>
                <w:szCs w:val="22"/>
                <w:lang w:val="da-DK"/>
              </w:rPr>
              <w:t xml:space="preserve"> </w:t>
            </w:r>
            <w:r>
              <w:rPr>
                <w:rFonts w:ascii="Mangal" w:hAnsi="Mangal" w:cs="Kalimati" w:hint="cs"/>
                <w:szCs w:val="22"/>
                <w:cs/>
                <w:lang w:val="da-DK" w:bidi="ne-NP"/>
              </w:rPr>
              <w:t>श्री मति</w:t>
            </w:r>
            <w:r w:rsidRPr="00F334AD">
              <w:rPr>
                <w:rFonts w:hint="cs"/>
                <w:szCs w:val="22"/>
                <w:cs/>
                <w:lang w:val="da-DK"/>
              </w:rPr>
              <w:t xml:space="preserve"> </w:t>
            </w:r>
            <w:r w:rsidRPr="00F334AD">
              <w:rPr>
                <w:rFonts w:ascii="Mangal" w:hAnsi="Mangal" w:cs="Kalimati" w:hint="cs"/>
                <w:b/>
                <w:bCs/>
                <w:szCs w:val="22"/>
                <w:cs/>
                <w:lang w:val="da-DK"/>
              </w:rPr>
              <w:t>कुमारी सरिता देवी कुशियैत</w:t>
            </w:r>
          </w:p>
        </w:tc>
        <w:tc>
          <w:tcPr>
            <w:tcW w:w="1039" w:type="pct"/>
          </w:tcPr>
          <w:p w14:paraId="6ADE97F7" w14:textId="77777777" w:rsidR="00CA11A6" w:rsidRPr="00232AD9" w:rsidRDefault="00CA11A6" w:rsidP="00CA11A6">
            <w:pPr>
              <w:jc w:val="both"/>
              <w:rPr>
                <w:rFonts w:ascii="Kokila" w:hAnsi="Kokila" w:cs="Kalimati"/>
                <w:szCs w:val="22"/>
                <w:cs/>
                <w:lang w:bidi="ne-NP"/>
              </w:rPr>
            </w:pPr>
            <w:r w:rsidRPr="006D7B92">
              <w:rPr>
                <w:rFonts w:cs="Kalimati"/>
                <w:b/>
                <w:bCs/>
                <w:cs/>
                <w:lang w:val="da-DK"/>
              </w:rPr>
              <w:t>रु</w:t>
            </w:r>
            <w:r w:rsidRPr="006D7B92">
              <w:rPr>
                <w:rFonts w:cs="Kalimati" w:hint="cs"/>
                <w:b/>
                <w:bCs/>
                <w:cs/>
                <w:lang w:val="da-DK"/>
              </w:rPr>
              <w:t>.</w:t>
            </w:r>
            <w:r w:rsidRPr="006D7B92">
              <w:rPr>
                <w:rFonts w:cs="Kalimati"/>
                <w:b/>
                <w:bCs/>
                <w:cs/>
                <w:lang w:val="da-DK"/>
              </w:rPr>
              <w:t>८</w:t>
            </w:r>
            <w:r w:rsidRPr="006D7B92">
              <w:rPr>
                <w:rFonts w:cs="Kalimati"/>
                <w:b/>
                <w:bCs/>
                <w:lang w:val="da-DK"/>
              </w:rPr>
              <w:t>,</w:t>
            </w:r>
            <w:r w:rsidRPr="006D7B92">
              <w:rPr>
                <w:rFonts w:cs="Kalimati"/>
                <w:b/>
                <w:bCs/>
                <w:cs/>
                <w:lang w:val="da-DK"/>
              </w:rPr>
              <w:t>६२</w:t>
            </w:r>
            <w:r w:rsidRPr="006D7B92">
              <w:rPr>
                <w:rFonts w:cs="Kalimati"/>
                <w:b/>
                <w:bCs/>
                <w:lang w:val="da-DK"/>
              </w:rPr>
              <w:t>,</w:t>
            </w:r>
            <w:r w:rsidRPr="006D7B92">
              <w:rPr>
                <w:rFonts w:cs="Kalimati"/>
                <w:b/>
                <w:bCs/>
                <w:cs/>
                <w:lang w:val="da-DK"/>
              </w:rPr>
              <w:t>१५२</w:t>
            </w:r>
            <w:r w:rsidRPr="006D7B92">
              <w:rPr>
                <w:rFonts w:cs="Kalimati" w:hint="cs"/>
                <w:b/>
                <w:bCs/>
                <w:cs/>
                <w:lang w:val="da-DK" w:bidi="ne-NP"/>
              </w:rPr>
              <w:t>।</w:t>
            </w:r>
            <w:r w:rsidRPr="006D7B92">
              <w:rPr>
                <w:rFonts w:cs="Kalimati"/>
                <w:b/>
                <w:bCs/>
                <w:cs/>
                <w:lang w:val="da-DK"/>
              </w:rPr>
              <w:t>६५</w:t>
            </w:r>
          </w:p>
        </w:tc>
        <w:tc>
          <w:tcPr>
            <w:tcW w:w="2671" w:type="pct"/>
          </w:tcPr>
          <w:p w14:paraId="7878D184" w14:textId="77777777" w:rsidR="00CA11A6" w:rsidRPr="00232AD9" w:rsidRDefault="00CA11A6" w:rsidP="00CA11A6">
            <w:pPr>
              <w:jc w:val="both"/>
              <w:rPr>
                <w:rFonts w:cs="Kalimati"/>
                <w:szCs w:val="22"/>
                <w:cs/>
                <w:lang w:bidi="ne-NP"/>
              </w:rPr>
            </w:pP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>भ्रष्टाचार निवारण ऐन</w:t>
            </w:r>
            <w:r w:rsidRPr="004A0A8B">
              <w:rPr>
                <w:rFonts w:cs="Kalimati"/>
                <w:szCs w:val="22"/>
                <w:shd w:val="clear" w:color="auto" w:fill="FFFFFF"/>
                <w:lang w:val="da-DK"/>
              </w:rPr>
              <w:t xml:space="preserve">, 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>2059 को दफा 17 बमोजिमको कसुर</w:t>
            </w:r>
            <w:r>
              <w:rPr>
                <w:rFonts w:cs="Kalimati" w:hint="cs"/>
                <w:szCs w:val="22"/>
                <w:shd w:val="clear" w:color="auto" w:fill="FFFFFF"/>
                <w:cs/>
                <w:lang w:val="da-DK" w:bidi="ne-NP"/>
              </w:rPr>
              <w:t>मा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 xml:space="preserve"> बिगो रु</w:t>
            </w:r>
            <w:r w:rsidRPr="004A0A8B">
              <w:rPr>
                <w:rFonts w:cs="Kalimati" w:hint="cs"/>
                <w:szCs w:val="22"/>
                <w:shd w:val="clear" w:color="auto" w:fill="FFFFFF"/>
                <w:cs/>
                <w:lang w:val="da-DK"/>
              </w:rPr>
              <w:t>.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 xml:space="preserve">आठ लाख </w:t>
            </w:r>
            <w:r>
              <w:rPr>
                <w:rFonts w:cs="Kalimati" w:hint="cs"/>
                <w:szCs w:val="22"/>
                <w:shd w:val="clear" w:color="auto" w:fill="FFFFFF"/>
                <w:cs/>
                <w:lang w:val="da-DK" w:bidi="ne-NP"/>
              </w:rPr>
              <w:t>बैसठ्ठी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 xml:space="preserve"> हजार एक सय बाउन्न रूपैंया </w:t>
            </w:r>
            <w:r>
              <w:rPr>
                <w:rFonts w:cs="Kalimati" w:hint="cs"/>
                <w:szCs w:val="22"/>
                <w:shd w:val="clear" w:color="auto" w:fill="FFFFFF"/>
                <w:cs/>
                <w:lang w:val="da-DK" w:bidi="ne-NP"/>
              </w:rPr>
              <w:t>पैसठ्ठी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 xml:space="preserve"> पैसा कायम गरी भ्रष्टाचार निवारण ऐन</w:t>
            </w:r>
            <w:r w:rsidRPr="004A0A8B">
              <w:rPr>
                <w:rFonts w:cs="Kalimati"/>
                <w:szCs w:val="22"/>
                <w:shd w:val="clear" w:color="auto" w:fill="FFFFFF"/>
                <w:lang w:val="da-DK"/>
              </w:rPr>
              <w:t xml:space="preserve">, 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>२०५९ को दफा १७ ले निर्देश गरेबमोजिम सोही ऐनको दफा ३ को उपदफा (१) को देहाय (ङ) तथा भ्रष्टाचार निवारण ऐन</w:t>
            </w:r>
            <w:r w:rsidRPr="004A0A8B">
              <w:rPr>
                <w:rFonts w:cs="Kalimati"/>
                <w:szCs w:val="22"/>
                <w:shd w:val="clear" w:color="auto" w:fill="FFFFFF"/>
                <w:lang w:val="da-DK"/>
              </w:rPr>
              <w:t xml:space="preserve">, 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 xml:space="preserve">2059 (पहिलो संशोधन सहित) को दफा 3 को देहाय (घ) बमोजिम कैद र सोही दफा ३ को उपदफा (१) बमोजिम </w:t>
            </w:r>
            <w:r>
              <w:rPr>
                <w:rFonts w:cs="Kalimati"/>
                <w:szCs w:val="22"/>
                <w:shd w:val="clear" w:color="auto" w:fill="FFFFFF"/>
                <w:cs/>
                <w:lang w:val="da-DK" w:bidi="hi-IN"/>
              </w:rPr>
              <w:t>बिगो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 xml:space="preserve"> बमोजिम जरिवाना गरी सोही ऐनको दफा १७ </w:t>
            </w:r>
            <w:r>
              <w:rPr>
                <w:rFonts w:cs="Kalimati"/>
                <w:szCs w:val="22"/>
                <w:shd w:val="clear" w:color="auto" w:fill="FFFFFF"/>
                <w:cs/>
                <w:lang w:val="da-DK" w:bidi="hi-IN"/>
              </w:rPr>
              <w:t>बमोजिम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 xml:space="preserve"> </w:t>
            </w:r>
            <w:r>
              <w:rPr>
                <w:rFonts w:cs="Kalimati"/>
                <w:szCs w:val="22"/>
                <w:shd w:val="clear" w:color="auto" w:fill="FFFFFF"/>
                <w:cs/>
                <w:lang w:val="da-DK" w:bidi="hi-IN"/>
              </w:rPr>
              <w:t>बिगो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 xml:space="preserve"> असुल उपर हुन मागदावी </w:t>
            </w:r>
            <w:r w:rsidRPr="004A0A8B">
              <w:rPr>
                <w:rFonts w:cs="Kalimati" w:hint="cs"/>
                <w:szCs w:val="22"/>
                <w:shd w:val="clear" w:color="auto" w:fill="FFFFFF"/>
                <w:cs/>
                <w:lang w:val="da-DK"/>
              </w:rPr>
              <w:t>लिनु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>पर्ने देखिएता पनि निज प्रतिवादीको मृत्यु भएको मृत्यु दर्ता प्रमाणपत्र</w:t>
            </w:r>
            <w:r>
              <w:rPr>
                <w:rFonts w:cs="Kalimati"/>
                <w:szCs w:val="22"/>
                <w:shd w:val="clear" w:color="auto" w:fill="FFFFFF"/>
                <w:cs/>
                <w:lang w:val="da-DK" w:bidi="hi-IN"/>
              </w:rPr>
              <w:t>बाट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 xml:space="preserve"> देखिएकाले फौजदारी न्यायको सिद्धान्त बमोजिम निज उपर फौजदारी कसुरमा कैदको सजाय मागदाबी लिनु पर्ने अवस्था नरहेता पनि निज उपर मुलुकी फौजदारी कार्यविधि संहिता</w:t>
            </w:r>
            <w:r w:rsidRPr="004A0A8B">
              <w:rPr>
                <w:rFonts w:cs="Kalimati"/>
                <w:szCs w:val="22"/>
                <w:shd w:val="clear" w:color="auto" w:fill="FFFFFF"/>
                <w:lang w:val="da-DK"/>
              </w:rPr>
              <w:t xml:space="preserve">, 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>२०७४ को दफा १३३ को उपदफा (२)</w:t>
            </w:r>
            <w:r w:rsidRPr="004A0A8B">
              <w:rPr>
                <w:rFonts w:cs="Kalimati"/>
                <w:szCs w:val="22"/>
                <w:shd w:val="clear" w:color="auto" w:fill="FFFFFF"/>
                <w:lang w:val="da-DK"/>
              </w:rPr>
              <w:t xml:space="preserve">, 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>सोही संहिताको दफा १५८ को उपदफा (२)</w:t>
            </w:r>
            <w:r w:rsidRPr="004A0A8B">
              <w:rPr>
                <w:rFonts w:cs="Kalimati"/>
                <w:szCs w:val="22"/>
                <w:shd w:val="clear" w:color="auto" w:fill="FFFFFF"/>
                <w:lang w:val="da-DK"/>
              </w:rPr>
              <w:t>,</w:t>
            </w:r>
            <w:r w:rsidRPr="004A0A8B">
              <w:rPr>
                <w:rFonts w:cs="Kalimati" w:hint="cs"/>
                <w:szCs w:val="22"/>
                <w:shd w:val="clear" w:color="auto" w:fill="FFFFFF"/>
                <w:cs/>
                <w:lang w:val="da-DK"/>
              </w:rPr>
              <w:t xml:space="preserve"> 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>अख्तियार दुरुपयोग अनुसन्धान आयोग ऐन २०४८ को दफा २९क. र भ्रष्टाचार निवारण ऐन</w:t>
            </w:r>
            <w:r w:rsidRPr="004A0A8B">
              <w:rPr>
                <w:rFonts w:cs="Kalimati"/>
                <w:szCs w:val="22"/>
                <w:shd w:val="clear" w:color="auto" w:fill="FFFFFF"/>
                <w:lang w:val="da-DK"/>
              </w:rPr>
              <w:t xml:space="preserve">, 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>२०५९ को दफा ४६ बमोजिम मृत्यु भएको प्रतिवादीको हकमा समेत मुद्दा चलाउन र सरकारी वा निजी बिगो क्षतिपूर्ति वा रकम भराउन सकिने कानुनी व्यवस्था रहेकोले प्रतिवा</w:t>
            </w:r>
            <w:r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>दी अरुण कुमार कुशियैतकी श्रीमती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>बाट प्रतिवादी अरुण कुमार कुशियैत जीवित हुँदा माथि उल्लेखित कसुर गरी नेपाल सरकारलाई हानी पुर्‍याएको बिगो रु</w:t>
            </w:r>
            <w:r w:rsidRPr="004A0A8B">
              <w:rPr>
                <w:rFonts w:cs="Kalimati" w:hint="cs"/>
                <w:szCs w:val="22"/>
                <w:shd w:val="clear" w:color="auto" w:fill="FFFFFF"/>
                <w:cs/>
                <w:lang w:val="da-DK"/>
              </w:rPr>
              <w:t>.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 xml:space="preserve">आठ लाख </w:t>
            </w:r>
            <w:r>
              <w:rPr>
                <w:rFonts w:cs="Kalimati" w:hint="cs"/>
                <w:szCs w:val="22"/>
                <w:shd w:val="clear" w:color="auto" w:fill="FFFFFF"/>
                <w:cs/>
                <w:lang w:val="da-DK" w:bidi="ne-NP"/>
              </w:rPr>
              <w:t>बैसठ्ठी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 xml:space="preserve"> हजार एक सय बाउन्न रूपैंया </w:t>
            </w:r>
            <w:r>
              <w:rPr>
                <w:rFonts w:cs="Kalimati" w:hint="cs"/>
                <w:szCs w:val="22"/>
                <w:shd w:val="clear" w:color="auto" w:fill="FFFFFF"/>
                <w:cs/>
                <w:lang w:val="da-DK" w:bidi="ne-NP"/>
              </w:rPr>
              <w:t>पैसठ्ठी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 xml:space="preserve"> पैसा निजको श्रीमती प्रतिवादी</w:t>
            </w:r>
            <w:r>
              <w:rPr>
                <w:rFonts w:cs="Kalimati" w:hint="cs"/>
                <w:szCs w:val="22"/>
                <w:shd w:val="clear" w:color="auto" w:fill="FFFFFF"/>
                <w:cs/>
                <w:lang w:val="da-DK" w:bidi="ne-NP"/>
              </w:rPr>
              <w:t xml:space="preserve"> श्री मति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 xml:space="preserve"> कुमारी सरिता देवी कुशियैत</w:t>
            </w:r>
            <w:r>
              <w:rPr>
                <w:rFonts w:cs="Kalimati"/>
                <w:szCs w:val="22"/>
                <w:shd w:val="clear" w:color="auto" w:fill="FFFFFF"/>
                <w:cs/>
                <w:lang w:val="da-DK" w:bidi="hi-IN"/>
              </w:rPr>
              <w:t>बाट</w:t>
            </w:r>
            <w:r w:rsidRPr="004A0A8B">
              <w:rPr>
                <w:rFonts w:cs="Kalimati"/>
                <w:szCs w:val="22"/>
                <w:shd w:val="clear" w:color="auto" w:fill="FFFFFF"/>
                <w:cs/>
                <w:lang w:val="da-DK"/>
              </w:rPr>
              <w:t xml:space="preserve"> असूल उपर हुन मागदा</w:t>
            </w:r>
            <w:r>
              <w:rPr>
                <w:rFonts w:cs="Kalimati" w:hint="cs"/>
                <w:szCs w:val="22"/>
                <w:shd w:val="clear" w:color="auto" w:fill="FFFFFF"/>
                <w:cs/>
                <w:lang w:val="da-DK" w:bidi="ne-NP"/>
              </w:rPr>
              <w:t>बी लिइएको छ</w:t>
            </w:r>
            <w:r w:rsidRPr="004A0A8B">
              <w:rPr>
                <w:rFonts w:cs="Kalimati" w:hint="cs"/>
                <w:szCs w:val="22"/>
                <w:shd w:val="clear" w:color="auto" w:fill="FFFFFF"/>
                <w:cs/>
                <w:lang w:val="da-DK"/>
              </w:rPr>
              <w:t>।</w:t>
            </w:r>
          </w:p>
        </w:tc>
      </w:tr>
    </w:tbl>
    <w:p w14:paraId="0D66FF2D" w14:textId="77777777" w:rsidR="00CA11A6" w:rsidRDefault="00CA11A6" w:rsidP="00CA11A6">
      <w:pPr>
        <w:ind w:firstLine="540"/>
        <w:jc w:val="both"/>
        <w:rPr>
          <w:rFonts w:ascii="Kalimati" w:hAnsi="Kalimati" w:cs="Kalimati"/>
          <w:spacing w:val="-8"/>
          <w:lang w:bidi="ne-NP"/>
        </w:rPr>
      </w:pPr>
    </w:p>
    <w:p w14:paraId="435819D8" w14:textId="77777777" w:rsidR="00C06CD8" w:rsidRPr="001F41A0" w:rsidRDefault="00C06CD8" w:rsidP="00C06CD8">
      <w:pPr>
        <w:jc w:val="right"/>
        <w:rPr>
          <w:rFonts w:cs="Kalimati"/>
          <w:lang w:bidi="ne-NP"/>
        </w:rPr>
      </w:pPr>
    </w:p>
    <w:p w14:paraId="25E44BA9" w14:textId="77777777" w:rsidR="00C06CD8" w:rsidRPr="001F41A0" w:rsidRDefault="00C06CD8" w:rsidP="00C06CD8">
      <w:pPr>
        <w:jc w:val="right"/>
        <w:rPr>
          <w:rFonts w:cs="Kalimati" w:hint="cs"/>
          <w:lang w:bidi="ne-NP"/>
        </w:rPr>
      </w:pPr>
    </w:p>
    <w:p w14:paraId="42376437" w14:textId="77777777" w:rsidR="00600F72" w:rsidRPr="00600F72" w:rsidRDefault="00DE1047" w:rsidP="00CA11A6">
      <w:pPr>
        <w:tabs>
          <w:tab w:val="center" w:pos="9180"/>
        </w:tabs>
        <w:rPr>
          <w:rFonts w:ascii="Kokila" w:hAnsi="Kokila" w:cs="Kalimati"/>
          <w:lang w:bidi="ne-NP"/>
        </w:rPr>
      </w:pPr>
      <w:r>
        <w:rPr>
          <w:rFonts w:cs="Kalimati" w:hint="cs"/>
          <w:cs/>
          <w:lang w:bidi="ne-NP"/>
        </w:rPr>
        <w:tab/>
      </w:r>
      <w:r w:rsidR="0085258E" w:rsidRPr="001F41A0">
        <w:rPr>
          <w:rFonts w:cs="Kalimati" w:hint="cs"/>
          <w:cs/>
          <w:lang w:bidi="ne-NP"/>
        </w:rPr>
        <w:t xml:space="preserve">सहायक </w:t>
      </w:r>
      <w:r w:rsidR="00C06CD8" w:rsidRPr="001F41A0">
        <w:rPr>
          <w:rFonts w:cs="Kalimati"/>
          <w:cs/>
        </w:rPr>
        <w:t>प्रवक्ता</w:t>
      </w:r>
      <w:r w:rsidR="00C06CD8" w:rsidRPr="001F41A0">
        <w:rPr>
          <w:rFonts w:cs="Kalimati"/>
        </w:rPr>
        <w:br/>
      </w:r>
      <w:r w:rsidR="009E361D" w:rsidRPr="001F41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AD09A7" wp14:editId="3D582B6D">
                <wp:simplePos x="0" y="0"/>
                <wp:positionH relativeFrom="column">
                  <wp:posOffset>1849120</wp:posOffset>
                </wp:positionH>
                <wp:positionV relativeFrom="paragraph">
                  <wp:posOffset>9493250</wp:posOffset>
                </wp:positionV>
                <wp:extent cx="259715" cy="548640"/>
                <wp:effectExtent l="12700" t="0" r="6985" b="10160"/>
                <wp:wrapNone/>
                <wp:docPr id="10" name="Down Arrow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9715" cy="548640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3F3FB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4" o:spid="_x0000_s1026" type="#_x0000_t67" style="position:absolute;margin-left:145.6pt;margin-top:747.5pt;width:20.45pt;height:4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" adj="16488" fillcolor="#4472c4" strokecolor="#2f528f" strokeweight="1pt">
                <v:path arrowok="t"/>
              </v:shape>
            </w:pict>
          </mc:Fallback>
        </mc:AlternateContent>
      </w:r>
      <w:r w:rsidR="009E361D" w:rsidRPr="001F41A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A86D3AE" wp14:editId="2173A74F">
                <wp:simplePos x="0" y="0"/>
                <wp:positionH relativeFrom="column">
                  <wp:posOffset>1849120</wp:posOffset>
                </wp:positionH>
                <wp:positionV relativeFrom="paragraph">
                  <wp:posOffset>9493250</wp:posOffset>
                </wp:positionV>
                <wp:extent cx="259715" cy="548640"/>
                <wp:effectExtent l="12700" t="0" r="6985" b="10160"/>
                <wp:wrapNone/>
                <wp:docPr id="59" name="Down Arrow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9715" cy="548640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A3135B" id="Down Arrow 2" o:spid="_x0000_s1026" type="#_x0000_t67" style="position:absolute;margin-left:145.6pt;margin-top:747.5pt;width:20.45pt;height:43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" adj="16488" fillcolor="#4472c4" strokecolor="#2f528f" strokeweight="1pt">
                <v:path arrowok="t"/>
              </v:shape>
            </w:pict>
          </mc:Fallback>
        </mc:AlternateContent>
      </w:r>
      <w:r>
        <w:rPr>
          <w:rFonts w:cs="Kalimati" w:hint="cs"/>
          <w:cs/>
          <w:lang w:bidi="ne-NP"/>
        </w:rPr>
        <w:tab/>
      </w:r>
      <w:r w:rsidR="0085258E" w:rsidRPr="001F41A0">
        <w:rPr>
          <w:rFonts w:cs="Kalimati" w:hint="cs"/>
          <w:cs/>
          <w:lang w:bidi="ne-NP"/>
        </w:rPr>
        <w:t>गणेश बहादुर अधिकारी</w:t>
      </w:r>
    </w:p>
    <w:p w14:paraId="620C794E" w14:textId="77777777" w:rsidR="00600F72" w:rsidRPr="00600F72" w:rsidRDefault="00600F72" w:rsidP="00600F72">
      <w:pPr>
        <w:rPr>
          <w:rFonts w:ascii="Kokila" w:hAnsi="Kokila" w:cs="Kalimati" w:hint="cs"/>
          <w:cs/>
          <w:lang w:bidi="ne-NP"/>
        </w:rPr>
      </w:pPr>
    </w:p>
    <w:sectPr w:rsidR="00600F72" w:rsidRPr="00600F72" w:rsidSect="00CA11A6">
      <w:pgSz w:w="11909" w:h="16834" w:code="9"/>
      <w:pgMar w:top="630" w:right="569" w:bottom="45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alimati">
    <w:altName w:val="Mangal"/>
    <w:panose1 w:val="020B0604020202020204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क">
    <w:altName w:val="Times New Roman"/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Preeti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405"/>
    <w:multiLevelType w:val="hybridMultilevel"/>
    <w:tmpl w:val="FF9A53A4"/>
    <w:lvl w:ilvl="0" w:tplc="486A5CEA">
      <w:start w:val="1"/>
      <w:numFmt w:val="decimal"/>
      <w:lvlText w:val="%1."/>
      <w:lvlJc w:val="left"/>
      <w:pPr>
        <w:ind w:left="540" w:hanging="360"/>
      </w:pPr>
      <w:rPr>
        <w:rFonts w:ascii="Kalimati" w:hAnsi="Kalimati" w:cs="Kalimati" w:hint="cs"/>
        <w:bCs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02830381"/>
    <w:multiLevelType w:val="hybridMultilevel"/>
    <w:tmpl w:val="0B2C090E"/>
    <w:lvl w:ilvl="0" w:tplc="6CCE73E2">
      <w:start w:val="1"/>
      <w:numFmt w:val="hindiVowels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35100"/>
    <w:multiLevelType w:val="hybridMultilevel"/>
    <w:tmpl w:val="0D026552"/>
    <w:lvl w:ilvl="0" w:tplc="97ECAAFA">
      <w:start w:val="1"/>
      <w:numFmt w:val="decimal"/>
      <w:lvlText w:val="%1."/>
      <w:lvlJc w:val="left"/>
      <w:pPr>
        <w:ind w:left="720" w:hanging="360"/>
      </w:pPr>
      <w:rPr>
        <w:rFonts w:ascii="Kalimati" w:hAnsi="Kalimati" w:hint="cs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1C24D0"/>
    <w:multiLevelType w:val="hybridMultilevel"/>
    <w:tmpl w:val="9894F1DC"/>
    <w:lvl w:ilvl="0" w:tplc="47FE60DE">
      <w:start w:val="1"/>
      <w:numFmt w:val="decimal"/>
      <w:lvlText w:val="%1."/>
      <w:lvlJc w:val="left"/>
      <w:pPr>
        <w:ind w:left="270" w:hanging="360"/>
      </w:pPr>
      <w:rPr>
        <w:rFonts w:ascii="Kalimati" w:hAnsi="Kalimati" w:cs="Kalimati" w:hint="cs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440153"/>
    <w:multiLevelType w:val="hybridMultilevel"/>
    <w:tmpl w:val="E2CADF56"/>
    <w:lvl w:ilvl="0" w:tplc="A5D08CE8">
      <w:start w:val="1"/>
      <w:numFmt w:val="decimal"/>
      <w:lvlText w:val="%1."/>
      <w:lvlJc w:val="left"/>
      <w:pPr>
        <w:ind w:left="360" w:hanging="360"/>
      </w:pPr>
      <w:rPr>
        <w:rFonts w:ascii="Kalimati" w:hAnsi="Kalimati" w:hint="c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9C2415"/>
    <w:multiLevelType w:val="hybridMultilevel"/>
    <w:tmpl w:val="9606FAB6"/>
    <w:lvl w:ilvl="0" w:tplc="156E59CE">
      <w:start w:val="1"/>
      <w:numFmt w:val="hindiVowels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0F5951"/>
    <w:multiLevelType w:val="hybridMultilevel"/>
    <w:tmpl w:val="E700A192"/>
    <w:lvl w:ilvl="0" w:tplc="E9D09042">
      <w:start w:val="1"/>
      <w:numFmt w:val="decimal"/>
      <w:lvlText w:val="%1."/>
      <w:lvlJc w:val="left"/>
      <w:pPr>
        <w:ind w:left="360" w:hanging="360"/>
      </w:pPr>
      <w:rPr>
        <w:rFonts w:ascii="Kalimati" w:hAnsi="Kalimati" w:hint="cs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726CA0"/>
    <w:multiLevelType w:val="hybridMultilevel"/>
    <w:tmpl w:val="2AD0D124"/>
    <w:lvl w:ilvl="0" w:tplc="3F4E007E">
      <w:start w:val="1"/>
      <w:numFmt w:val="hindiVowels"/>
      <w:lvlText w:val="%1)"/>
      <w:lvlJc w:val="left"/>
      <w:pPr>
        <w:ind w:left="720" w:hanging="360"/>
      </w:pPr>
      <w:rPr>
        <w:rFonts w:ascii="Calibri" w:eastAsia="Times New Roman" w:hAnsi="Calibri" w:cs="Kalimati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FE3140"/>
    <w:multiLevelType w:val="hybridMultilevel"/>
    <w:tmpl w:val="66D6784C"/>
    <w:lvl w:ilvl="0" w:tplc="9A94B4F2">
      <w:start w:val="1"/>
      <w:numFmt w:val="decimal"/>
      <w:lvlText w:val="%1."/>
      <w:lvlJc w:val="left"/>
      <w:pPr>
        <w:ind w:left="720" w:hanging="360"/>
      </w:pPr>
      <w:rPr>
        <w:rFonts w:ascii="Kalimati" w:hAnsi="Kalimati" w:hint="cs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365FBA"/>
    <w:multiLevelType w:val="hybridMultilevel"/>
    <w:tmpl w:val="1B8C19BC"/>
    <w:lvl w:ilvl="0" w:tplc="DE3E96BA">
      <w:start w:val="1"/>
      <w:numFmt w:val="hindiVowels"/>
      <w:lvlText w:val="%1."/>
      <w:lvlJc w:val="left"/>
      <w:pPr>
        <w:ind w:left="720" w:hanging="360"/>
      </w:pPr>
      <w:rPr>
        <w:rFonts w:ascii="क" w:hAnsi="क" w:cs="Kalimat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E962BD"/>
    <w:multiLevelType w:val="hybridMultilevel"/>
    <w:tmpl w:val="D4122E5E"/>
    <w:lvl w:ilvl="0" w:tplc="BEF2044A">
      <w:start w:val="1"/>
      <w:numFmt w:val="hindiVowels"/>
      <w:lvlText w:val="(%1)"/>
      <w:lvlJc w:val="left"/>
      <w:pPr>
        <w:ind w:left="114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9CE1F53"/>
    <w:multiLevelType w:val="hybridMultilevel"/>
    <w:tmpl w:val="BCD0FB68"/>
    <w:lvl w:ilvl="0" w:tplc="DE3E96BA">
      <w:start w:val="1"/>
      <w:numFmt w:val="hindiVowels"/>
      <w:lvlText w:val="%1."/>
      <w:lvlJc w:val="left"/>
      <w:pPr>
        <w:ind w:left="720" w:hanging="360"/>
      </w:pPr>
      <w:rPr>
        <w:rFonts w:ascii="क" w:hAnsi="क" w:cs="Kalimat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4A56FF"/>
    <w:multiLevelType w:val="hybridMultilevel"/>
    <w:tmpl w:val="21587074"/>
    <w:lvl w:ilvl="0" w:tplc="E3F0F052">
      <w:start w:val="1"/>
      <w:numFmt w:val="hindiVowels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912924"/>
    <w:multiLevelType w:val="hybridMultilevel"/>
    <w:tmpl w:val="28DCFBD8"/>
    <w:lvl w:ilvl="0" w:tplc="DE3E96BA">
      <w:start w:val="1"/>
      <w:numFmt w:val="hindiVowels"/>
      <w:lvlText w:val="%1."/>
      <w:lvlJc w:val="left"/>
      <w:pPr>
        <w:ind w:left="720" w:hanging="360"/>
      </w:pPr>
      <w:rPr>
        <w:rFonts w:ascii="क" w:hAnsi="क" w:cs="Kalimat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F22494"/>
    <w:multiLevelType w:val="hybridMultilevel"/>
    <w:tmpl w:val="E2C07CC8"/>
    <w:lvl w:ilvl="0" w:tplc="BEF2044A">
      <w:start w:val="1"/>
      <w:numFmt w:val="hindiVowels"/>
      <w:lvlText w:val="(%1)"/>
      <w:lvlJc w:val="left"/>
      <w:pPr>
        <w:ind w:left="114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AA16F43"/>
    <w:multiLevelType w:val="hybridMultilevel"/>
    <w:tmpl w:val="A60C8A72"/>
    <w:lvl w:ilvl="0" w:tplc="D66C8658">
      <w:start w:val="1"/>
      <w:numFmt w:val="decimal"/>
      <w:lvlText w:val="%1."/>
      <w:lvlJc w:val="left"/>
      <w:pPr>
        <w:ind w:left="720" w:hanging="360"/>
      </w:pPr>
      <w:rPr>
        <w:rFonts w:ascii="Kalimati" w:hAnsi="Kalimati" w:hint="cs"/>
        <w:b w:val="0"/>
        <w:bCs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EA1802"/>
    <w:multiLevelType w:val="hybridMultilevel"/>
    <w:tmpl w:val="4ECA1A3E"/>
    <w:lvl w:ilvl="0" w:tplc="DE3E96BA">
      <w:start w:val="1"/>
      <w:numFmt w:val="hindiVowels"/>
      <w:lvlText w:val="%1."/>
      <w:lvlJc w:val="left"/>
      <w:pPr>
        <w:ind w:left="720" w:hanging="360"/>
      </w:pPr>
      <w:rPr>
        <w:rFonts w:ascii="क" w:hAnsi="क" w:cs="Kalimat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FA21CB"/>
    <w:multiLevelType w:val="hybridMultilevel"/>
    <w:tmpl w:val="CFF6CE4C"/>
    <w:lvl w:ilvl="0" w:tplc="7E36695E">
      <w:start w:val="1"/>
      <w:numFmt w:val="hindiVowels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038648">
    <w:abstractNumId w:val="10"/>
  </w:num>
  <w:num w:numId="2" w16cid:durableId="2087922432">
    <w:abstractNumId w:val="14"/>
  </w:num>
  <w:num w:numId="3" w16cid:durableId="1221553423">
    <w:abstractNumId w:val="11"/>
  </w:num>
  <w:num w:numId="4" w16cid:durableId="528035392">
    <w:abstractNumId w:val="3"/>
  </w:num>
  <w:num w:numId="5" w16cid:durableId="872349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85624649">
    <w:abstractNumId w:val="13"/>
  </w:num>
  <w:num w:numId="7" w16cid:durableId="2126732213">
    <w:abstractNumId w:val="16"/>
  </w:num>
  <w:num w:numId="8" w16cid:durableId="2007398832">
    <w:abstractNumId w:val="1"/>
  </w:num>
  <w:num w:numId="9" w16cid:durableId="569508522">
    <w:abstractNumId w:val="6"/>
  </w:num>
  <w:num w:numId="10" w16cid:durableId="1880698313">
    <w:abstractNumId w:val="17"/>
  </w:num>
  <w:num w:numId="11" w16cid:durableId="932397060">
    <w:abstractNumId w:val="4"/>
  </w:num>
  <w:num w:numId="12" w16cid:durableId="374501540">
    <w:abstractNumId w:val="2"/>
  </w:num>
  <w:num w:numId="13" w16cid:durableId="116144469">
    <w:abstractNumId w:val="15"/>
  </w:num>
  <w:num w:numId="14" w16cid:durableId="787705200">
    <w:abstractNumId w:val="12"/>
  </w:num>
  <w:num w:numId="15" w16cid:durableId="936403875">
    <w:abstractNumId w:val="8"/>
  </w:num>
  <w:num w:numId="16" w16cid:durableId="939996391">
    <w:abstractNumId w:val="5"/>
  </w:num>
  <w:num w:numId="17" w16cid:durableId="1226993843">
    <w:abstractNumId w:val="0"/>
  </w:num>
  <w:num w:numId="18" w16cid:durableId="12137323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3DB"/>
    <w:rsid w:val="00000827"/>
    <w:rsid w:val="00002734"/>
    <w:rsid w:val="00002779"/>
    <w:rsid w:val="00003300"/>
    <w:rsid w:val="00004188"/>
    <w:rsid w:val="00004628"/>
    <w:rsid w:val="00004FD1"/>
    <w:rsid w:val="00006DCA"/>
    <w:rsid w:val="00007A8A"/>
    <w:rsid w:val="000101FD"/>
    <w:rsid w:val="00010B94"/>
    <w:rsid w:val="00011AAC"/>
    <w:rsid w:val="00012407"/>
    <w:rsid w:val="00012D46"/>
    <w:rsid w:val="000158EE"/>
    <w:rsid w:val="000165BC"/>
    <w:rsid w:val="000169F5"/>
    <w:rsid w:val="00016F7B"/>
    <w:rsid w:val="000222A3"/>
    <w:rsid w:val="000222FD"/>
    <w:rsid w:val="000244D5"/>
    <w:rsid w:val="000250C3"/>
    <w:rsid w:val="00025DAF"/>
    <w:rsid w:val="00025EA5"/>
    <w:rsid w:val="000260C8"/>
    <w:rsid w:val="00026803"/>
    <w:rsid w:val="00026B10"/>
    <w:rsid w:val="00026C40"/>
    <w:rsid w:val="00026F94"/>
    <w:rsid w:val="00027D53"/>
    <w:rsid w:val="00031FE0"/>
    <w:rsid w:val="00033B68"/>
    <w:rsid w:val="0003405C"/>
    <w:rsid w:val="00035BD0"/>
    <w:rsid w:val="000362FB"/>
    <w:rsid w:val="00037A76"/>
    <w:rsid w:val="000407C6"/>
    <w:rsid w:val="00041891"/>
    <w:rsid w:val="00042BE6"/>
    <w:rsid w:val="00042D1D"/>
    <w:rsid w:val="000468CB"/>
    <w:rsid w:val="00047ED9"/>
    <w:rsid w:val="00050C7C"/>
    <w:rsid w:val="00051E7A"/>
    <w:rsid w:val="00053B2D"/>
    <w:rsid w:val="00055A6A"/>
    <w:rsid w:val="00055CAE"/>
    <w:rsid w:val="00056245"/>
    <w:rsid w:val="000570EE"/>
    <w:rsid w:val="000577DB"/>
    <w:rsid w:val="0006100A"/>
    <w:rsid w:val="00062529"/>
    <w:rsid w:val="0006375E"/>
    <w:rsid w:val="000637D8"/>
    <w:rsid w:val="00064C13"/>
    <w:rsid w:val="000650D4"/>
    <w:rsid w:val="000658C3"/>
    <w:rsid w:val="00067047"/>
    <w:rsid w:val="0007072B"/>
    <w:rsid w:val="000738DB"/>
    <w:rsid w:val="00074545"/>
    <w:rsid w:val="00075511"/>
    <w:rsid w:val="0007587A"/>
    <w:rsid w:val="00077B5C"/>
    <w:rsid w:val="00080FBC"/>
    <w:rsid w:val="00082FF4"/>
    <w:rsid w:val="00083466"/>
    <w:rsid w:val="0008369C"/>
    <w:rsid w:val="000852F2"/>
    <w:rsid w:val="00092724"/>
    <w:rsid w:val="00094FC3"/>
    <w:rsid w:val="00096D89"/>
    <w:rsid w:val="000974B8"/>
    <w:rsid w:val="000A0E51"/>
    <w:rsid w:val="000A0FA5"/>
    <w:rsid w:val="000A40A6"/>
    <w:rsid w:val="000A4994"/>
    <w:rsid w:val="000A5607"/>
    <w:rsid w:val="000A75AD"/>
    <w:rsid w:val="000B0BCA"/>
    <w:rsid w:val="000B41D6"/>
    <w:rsid w:val="000B4482"/>
    <w:rsid w:val="000B515E"/>
    <w:rsid w:val="000B5FE4"/>
    <w:rsid w:val="000B72D1"/>
    <w:rsid w:val="000C246C"/>
    <w:rsid w:val="000C3950"/>
    <w:rsid w:val="000C3BEE"/>
    <w:rsid w:val="000C6858"/>
    <w:rsid w:val="000C6B86"/>
    <w:rsid w:val="000C7FBE"/>
    <w:rsid w:val="000D20F4"/>
    <w:rsid w:val="000D2FDA"/>
    <w:rsid w:val="000D3276"/>
    <w:rsid w:val="000D55CB"/>
    <w:rsid w:val="000D5FE2"/>
    <w:rsid w:val="000D694C"/>
    <w:rsid w:val="000D7314"/>
    <w:rsid w:val="000D773A"/>
    <w:rsid w:val="000D7854"/>
    <w:rsid w:val="000D7FDF"/>
    <w:rsid w:val="000E4244"/>
    <w:rsid w:val="000E5488"/>
    <w:rsid w:val="000F0BAD"/>
    <w:rsid w:val="000F0EB0"/>
    <w:rsid w:val="000F13C2"/>
    <w:rsid w:val="000F1638"/>
    <w:rsid w:val="000F1750"/>
    <w:rsid w:val="000F2E29"/>
    <w:rsid w:val="000F2F69"/>
    <w:rsid w:val="000F3A3F"/>
    <w:rsid w:val="000F4EA9"/>
    <w:rsid w:val="000F4EBF"/>
    <w:rsid w:val="000F4FE7"/>
    <w:rsid w:val="000F76A9"/>
    <w:rsid w:val="0010080D"/>
    <w:rsid w:val="00102399"/>
    <w:rsid w:val="001065AC"/>
    <w:rsid w:val="00106798"/>
    <w:rsid w:val="001105EB"/>
    <w:rsid w:val="00113103"/>
    <w:rsid w:val="00113AAF"/>
    <w:rsid w:val="00113EF0"/>
    <w:rsid w:val="00114650"/>
    <w:rsid w:val="00115C25"/>
    <w:rsid w:val="00115F54"/>
    <w:rsid w:val="00115FE1"/>
    <w:rsid w:val="00116F36"/>
    <w:rsid w:val="00123615"/>
    <w:rsid w:val="00124A0E"/>
    <w:rsid w:val="00124DAB"/>
    <w:rsid w:val="00126409"/>
    <w:rsid w:val="00127646"/>
    <w:rsid w:val="00130348"/>
    <w:rsid w:val="00130DD3"/>
    <w:rsid w:val="00131678"/>
    <w:rsid w:val="00133078"/>
    <w:rsid w:val="00133B4F"/>
    <w:rsid w:val="00133E4A"/>
    <w:rsid w:val="00134067"/>
    <w:rsid w:val="0013503E"/>
    <w:rsid w:val="00135AA1"/>
    <w:rsid w:val="00135CAB"/>
    <w:rsid w:val="0013647F"/>
    <w:rsid w:val="0013724F"/>
    <w:rsid w:val="00137DDD"/>
    <w:rsid w:val="00142D13"/>
    <w:rsid w:val="0014623E"/>
    <w:rsid w:val="00147D83"/>
    <w:rsid w:val="00150F45"/>
    <w:rsid w:val="00153267"/>
    <w:rsid w:val="00155621"/>
    <w:rsid w:val="00156A08"/>
    <w:rsid w:val="00163094"/>
    <w:rsid w:val="00163141"/>
    <w:rsid w:val="00171DF1"/>
    <w:rsid w:val="001732A1"/>
    <w:rsid w:val="00173302"/>
    <w:rsid w:val="001738A4"/>
    <w:rsid w:val="00174D69"/>
    <w:rsid w:val="00175189"/>
    <w:rsid w:val="00175357"/>
    <w:rsid w:val="00175571"/>
    <w:rsid w:val="00176804"/>
    <w:rsid w:val="00180077"/>
    <w:rsid w:val="00180524"/>
    <w:rsid w:val="00182D8F"/>
    <w:rsid w:val="00183658"/>
    <w:rsid w:val="0018396C"/>
    <w:rsid w:val="00184498"/>
    <w:rsid w:val="00185C84"/>
    <w:rsid w:val="0018631C"/>
    <w:rsid w:val="00190A16"/>
    <w:rsid w:val="00193C10"/>
    <w:rsid w:val="00197496"/>
    <w:rsid w:val="00197EF1"/>
    <w:rsid w:val="001A1F56"/>
    <w:rsid w:val="001A21E3"/>
    <w:rsid w:val="001A4797"/>
    <w:rsid w:val="001A5231"/>
    <w:rsid w:val="001A5B95"/>
    <w:rsid w:val="001A6C4A"/>
    <w:rsid w:val="001B032D"/>
    <w:rsid w:val="001B2504"/>
    <w:rsid w:val="001B41CA"/>
    <w:rsid w:val="001B4F58"/>
    <w:rsid w:val="001B5997"/>
    <w:rsid w:val="001B5BA9"/>
    <w:rsid w:val="001C08EC"/>
    <w:rsid w:val="001C0B8F"/>
    <w:rsid w:val="001C27B1"/>
    <w:rsid w:val="001C37C9"/>
    <w:rsid w:val="001C5754"/>
    <w:rsid w:val="001C5C79"/>
    <w:rsid w:val="001C66E7"/>
    <w:rsid w:val="001D1EDD"/>
    <w:rsid w:val="001D4D50"/>
    <w:rsid w:val="001D5D8E"/>
    <w:rsid w:val="001D7407"/>
    <w:rsid w:val="001E074C"/>
    <w:rsid w:val="001E25C0"/>
    <w:rsid w:val="001E25F4"/>
    <w:rsid w:val="001E3DFA"/>
    <w:rsid w:val="001E5236"/>
    <w:rsid w:val="001E6BC0"/>
    <w:rsid w:val="001F0B0D"/>
    <w:rsid w:val="001F10B3"/>
    <w:rsid w:val="001F2EE4"/>
    <w:rsid w:val="001F3B07"/>
    <w:rsid w:val="001F41A0"/>
    <w:rsid w:val="001F536F"/>
    <w:rsid w:val="001F5875"/>
    <w:rsid w:val="001F7366"/>
    <w:rsid w:val="001F7C87"/>
    <w:rsid w:val="00200E59"/>
    <w:rsid w:val="002048BE"/>
    <w:rsid w:val="00206238"/>
    <w:rsid w:val="002062D9"/>
    <w:rsid w:val="002069DF"/>
    <w:rsid w:val="00206FD6"/>
    <w:rsid w:val="00210B4E"/>
    <w:rsid w:val="00211873"/>
    <w:rsid w:val="00211ED2"/>
    <w:rsid w:val="002126B3"/>
    <w:rsid w:val="00216218"/>
    <w:rsid w:val="0022145E"/>
    <w:rsid w:val="00222005"/>
    <w:rsid w:val="00222FAA"/>
    <w:rsid w:val="00223131"/>
    <w:rsid w:val="00224A27"/>
    <w:rsid w:val="00224EED"/>
    <w:rsid w:val="00225965"/>
    <w:rsid w:val="00227129"/>
    <w:rsid w:val="002300F8"/>
    <w:rsid w:val="0023042E"/>
    <w:rsid w:val="00234423"/>
    <w:rsid w:val="00235935"/>
    <w:rsid w:val="00236986"/>
    <w:rsid w:val="0024079A"/>
    <w:rsid w:val="00240D3B"/>
    <w:rsid w:val="00241E31"/>
    <w:rsid w:val="0024231A"/>
    <w:rsid w:val="00242785"/>
    <w:rsid w:val="00242A62"/>
    <w:rsid w:val="0024537E"/>
    <w:rsid w:val="0025010D"/>
    <w:rsid w:val="00250A9C"/>
    <w:rsid w:val="00251970"/>
    <w:rsid w:val="00253188"/>
    <w:rsid w:val="002557A6"/>
    <w:rsid w:val="00256CA9"/>
    <w:rsid w:val="0026038A"/>
    <w:rsid w:val="00260795"/>
    <w:rsid w:val="00260EE5"/>
    <w:rsid w:val="00262EBA"/>
    <w:rsid w:val="002649D0"/>
    <w:rsid w:val="002678C4"/>
    <w:rsid w:val="00271F60"/>
    <w:rsid w:val="0027312D"/>
    <w:rsid w:val="00273306"/>
    <w:rsid w:val="00273CA9"/>
    <w:rsid w:val="00274BCF"/>
    <w:rsid w:val="00275B8B"/>
    <w:rsid w:val="00276F3C"/>
    <w:rsid w:val="00277457"/>
    <w:rsid w:val="00277DCB"/>
    <w:rsid w:val="00281AE7"/>
    <w:rsid w:val="00283D20"/>
    <w:rsid w:val="00285C9C"/>
    <w:rsid w:val="00286197"/>
    <w:rsid w:val="00292A93"/>
    <w:rsid w:val="00294EF1"/>
    <w:rsid w:val="00297E2A"/>
    <w:rsid w:val="002A09D5"/>
    <w:rsid w:val="002A15EE"/>
    <w:rsid w:val="002A389D"/>
    <w:rsid w:val="002A39D7"/>
    <w:rsid w:val="002A4300"/>
    <w:rsid w:val="002A79EF"/>
    <w:rsid w:val="002B16C4"/>
    <w:rsid w:val="002B289B"/>
    <w:rsid w:val="002B2C56"/>
    <w:rsid w:val="002B34EC"/>
    <w:rsid w:val="002B6B32"/>
    <w:rsid w:val="002B75E1"/>
    <w:rsid w:val="002C1702"/>
    <w:rsid w:val="002C2DAC"/>
    <w:rsid w:val="002C4687"/>
    <w:rsid w:val="002C49A5"/>
    <w:rsid w:val="002C5B3A"/>
    <w:rsid w:val="002C6707"/>
    <w:rsid w:val="002C6A7E"/>
    <w:rsid w:val="002C70A3"/>
    <w:rsid w:val="002D0070"/>
    <w:rsid w:val="002D278F"/>
    <w:rsid w:val="002D3E41"/>
    <w:rsid w:val="002D404E"/>
    <w:rsid w:val="002D49E8"/>
    <w:rsid w:val="002D5B6B"/>
    <w:rsid w:val="002D6808"/>
    <w:rsid w:val="002E06D6"/>
    <w:rsid w:val="002E1119"/>
    <w:rsid w:val="002E238E"/>
    <w:rsid w:val="002E2516"/>
    <w:rsid w:val="002E273F"/>
    <w:rsid w:val="002E298A"/>
    <w:rsid w:val="002E3BB4"/>
    <w:rsid w:val="002E48E4"/>
    <w:rsid w:val="002E6168"/>
    <w:rsid w:val="002E6569"/>
    <w:rsid w:val="002F0692"/>
    <w:rsid w:val="002F1556"/>
    <w:rsid w:val="002F33C9"/>
    <w:rsid w:val="002F34F1"/>
    <w:rsid w:val="002F3646"/>
    <w:rsid w:val="002F374F"/>
    <w:rsid w:val="002F3F31"/>
    <w:rsid w:val="002F41E9"/>
    <w:rsid w:val="002F5E41"/>
    <w:rsid w:val="002F6110"/>
    <w:rsid w:val="0030072F"/>
    <w:rsid w:val="00301560"/>
    <w:rsid w:val="0030443E"/>
    <w:rsid w:val="00305A26"/>
    <w:rsid w:val="00306AF1"/>
    <w:rsid w:val="00310977"/>
    <w:rsid w:val="00311A44"/>
    <w:rsid w:val="0031694A"/>
    <w:rsid w:val="0031697A"/>
    <w:rsid w:val="00317893"/>
    <w:rsid w:val="00317BED"/>
    <w:rsid w:val="00320459"/>
    <w:rsid w:val="003218CB"/>
    <w:rsid w:val="00326282"/>
    <w:rsid w:val="003271DA"/>
    <w:rsid w:val="003276E3"/>
    <w:rsid w:val="0033060B"/>
    <w:rsid w:val="0033068C"/>
    <w:rsid w:val="00332B64"/>
    <w:rsid w:val="00333766"/>
    <w:rsid w:val="00334301"/>
    <w:rsid w:val="003344AC"/>
    <w:rsid w:val="003359A5"/>
    <w:rsid w:val="00336A68"/>
    <w:rsid w:val="00337DCA"/>
    <w:rsid w:val="00340BEC"/>
    <w:rsid w:val="003411F6"/>
    <w:rsid w:val="00341EB5"/>
    <w:rsid w:val="00342211"/>
    <w:rsid w:val="00345235"/>
    <w:rsid w:val="00345B9C"/>
    <w:rsid w:val="00345F9B"/>
    <w:rsid w:val="00346C08"/>
    <w:rsid w:val="003532BD"/>
    <w:rsid w:val="00354F2C"/>
    <w:rsid w:val="0035549B"/>
    <w:rsid w:val="00356944"/>
    <w:rsid w:val="00357B07"/>
    <w:rsid w:val="00357B6E"/>
    <w:rsid w:val="003605FE"/>
    <w:rsid w:val="00360C03"/>
    <w:rsid w:val="0036300D"/>
    <w:rsid w:val="0037132B"/>
    <w:rsid w:val="00371969"/>
    <w:rsid w:val="00372458"/>
    <w:rsid w:val="0037314D"/>
    <w:rsid w:val="00373661"/>
    <w:rsid w:val="003737D6"/>
    <w:rsid w:val="003739C8"/>
    <w:rsid w:val="003751C9"/>
    <w:rsid w:val="00376A36"/>
    <w:rsid w:val="003842E5"/>
    <w:rsid w:val="00384741"/>
    <w:rsid w:val="00386212"/>
    <w:rsid w:val="003866B4"/>
    <w:rsid w:val="00387680"/>
    <w:rsid w:val="00390664"/>
    <w:rsid w:val="003949E1"/>
    <w:rsid w:val="00394C18"/>
    <w:rsid w:val="0039578E"/>
    <w:rsid w:val="003A08E4"/>
    <w:rsid w:val="003A24BB"/>
    <w:rsid w:val="003A3087"/>
    <w:rsid w:val="003A64E2"/>
    <w:rsid w:val="003A7920"/>
    <w:rsid w:val="003B0383"/>
    <w:rsid w:val="003B0B1E"/>
    <w:rsid w:val="003B1E14"/>
    <w:rsid w:val="003B2131"/>
    <w:rsid w:val="003B414E"/>
    <w:rsid w:val="003B5C42"/>
    <w:rsid w:val="003B7075"/>
    <w:rsid w:val="003B71D1"/>
    <w:rsid w:val="003C0333"/>
    <w:rsid w:val="003C0537"/>
    <w:rsid w:val="003C151C"/>
    <w:rsid w:val="003C1D5F"/>
    <w:rsid w:val="003C2278"/>
    <w:rsid w:val="003C24C1"/>
    <w:rsid w:val="003C2BE9"/>
    <w:rsid w:val="003C344E"/>
    <w:rsid w:val="003C5483"/>
    <w:rsid w:val="003C6BCB"/>
    <w:rsid w:val="003C74D0"/>
    <w:rsid w:val="003C77F0"/>
    <w:rsid w:val="003C7FDF"/>
    <w:rsid w:val="003D05DE"/>
    <w:rsid w:val="003D1017"/>
    <w:rsid w:val="003D1543"/>
    <w:rsid w:val="003D714B"/>
    <w:rsid w:val="003D77F9"/>
    <w:rsid w:val="003E0957"/>
    <w:rsid w:val="003E169F"/>
    <w:rsid w:val="003E2E4F"/>
    <w:rsid w:val="003E2F4C"/>
    <w:rsid w:val="003E3C1D"/>
    <w:rsid w:val="003E70B9"/>
    <w:rsid w:val="003F1534"/>
    <w:rsid w:val="003F53A2"/>
    <w:rsid w:val="003F58D6"/>
    <w:rsid w:val="003F5FD4"/>
    <w:rsid w:val="003F7DCE"/>
    <w:rsid w:val="0040016C"/>
    <w:rsid w:val="0040020E"/>
    <w:rsid w:val="00400395"/>
    <w:rsid w:val="004004C0"/>
    <w:rsid w:val="004015F9"/>
    <w:rsid w:val="00401B4D"/>
    <w:rsid w:val="00403F8E"/>
    <w:rsid w:val="00411ABC"/>
    <w:rsid w:val="004127A6"/>
    <w:rsid w:val="00413191"/>
    <w:rsid w:val="00413BAD"/>
    <w:rsid w:val="0041410B"/>
    <w:rsid w:val="00416E0A"/>
    <w:rsid w:val="00420517"/>
    <w:rsid w:val="0042072C"/>
    <w:rsid w:val="00421AFC"/>
    <w:rsid w:val="00424338"/>
    <w:rsid w:val="00424358"/>
    <w:rsid w:val="00425BD3"/>
    <w:rsid w:val="00427F09"/>
    <w:rsid w:val="004300A8"/>
    <w:rsid w:val="004305B0"/>
    <w:rsid w:val="00430641"/>
    <w:rsid w:val="004306A3"/>
    <w:rsid w:val="00431379"/>
    <w:rsid w:val="00432504"/>
    <w:rsid w:val="004337F9"/>
    <w:rsid w:val="00433CA1"/>
    <w:rsid w:val="00436AC9"/>
    <w:rsid w:val="00437F70"/>
    <w:rsid w:val="00440BF6"/>
    <w:rsid w:val="004410DD"/>
    <w:rsid w:val="0044182F"/>
    <w:rsid w:val="00444375"/>
    <w:rsid w:val="004501A1"/>
    <w:rsid w:val="00450664"/>
    <w:rsid w:val="00450D9A"/>
    <w:rsid w:val="00452A5A"/>
    <w:rsid w:val="004550F8"/>
    <w:rsid w:val="004574AC"/>
    <w:rsid w:val="0046087E"/>
    <w:rsid w:val="00461451"/>
    <w:rsid w:val="00463389"/>
    <w:rsid w:val="004646BE"/>
    <w:rsid w:val="00465287"/>
    <w:rsid w:val="00465B02"/>
    <w:rsid w:val="00465D81"/>
    <w:rsid w:val="0046729A"/>
    <w:rsid w:val="00467F14"/>
    <w:rsid w:val="004700A6"/>
    <w:rsid w:val="00470316"/>
    <w:rsid w:val="004707ED"/>
    <w:rsid w:val="00471A25"/>
    <w:rsid w:val="00471AF5"/>
    <w:rsid w:val="00472955"/>
    <w:rsid w:val="00473165"/>
    <w:rsid w:val="00474249"/>
    <w:rsid w:val="0047760A"/>
    <w:rsid w:val="004846D5"/>
    <w:rsid w:val="00485CD4"/>
    <w:rsid w:val="0048717D"/>
    <w:rsid w:val="00487555"/>
    <w:rsid w:val="00493101"/>
    <w:rsid w:val="00494EA8"/>
    <w:rsid w:val="00494F16"/>
    <w:rsid w:val="00495F61"/>
    <w:rsid w:val="00496ABF"/>
    <w:rsid w:val="004A112F"/>
    <w:rsid w:val="004A33F1"/>
    <w:rsid w:val="004A4721"/>
    <w:rsid w:val="004A4CDF"/>
    <w:rsid w:val="004A4D2D"/>
    <w:rsid w:val="004A52C5"/>
    <w:rsid w:val="004A586B"/>
    <w:rsid w:val="004A7F20"/>
    <w:rsid w:val="004B0570"/>
    <w:rsid w:val="004B21E6"/>
    <w:rsid w:val="004B22AB"/>
    <w:rsid w:val="004B2783"/>
    <w:rsid w:val="004B322C"/>
    <w:rsid w:val="004B3A61"/>
    <w:rsid w:val="004B41CA"/>
    <w:rsid w:val="004B5AD0"/>
    <w:rsid w:val="004B6A62"/>
    <w:rsid w:val="004C3EC3"/>
    <w:rsid w:val="004C761E"/>
    <w:rsid w:val="004D03D3"/>
    <w:rsid w:val="004D127B"/>
    <w:rsid w:val="004D30C8"/>
    <w:rsid w:val="004D4C6F"/>
    <w:rsid w:val="004D53E9"/>
    <w:rsid w:val="004D5961"/>
    <w:rsid w:val="004D5E5D"/>
    <w:rsid w:val="004D68E4"/>
    <w:rsid w:val="004D6F9C"/>
    <w:rsid w:val="004D7877"/>
    <w:rsid w:val="004E03EC"/>
    <w:rsid w:val="004E0DAC"/>
    <w:rsid w:val="004E68F4"/>
    <w:rsid w:val="004F130E"/>
    <w:rsid w:val="004F2667"/>
    <w:rsid w:val="004F3314"/>
    <w:rsid w:val="004F6900"/>
    <w:rsid w:val="004F78ED"/>
    <w:rsid w:val="00500A05"/>
    <w:rsid w:val="005039E2"/>
    <w:rsid w:val="00505C42"/>
    <w:rsid w:val="00506264"/>
    <w:rsid w:val="005071D4"/>
    <w:rsid w:val="005125ED"/>
    <w:rsid w:val="00512B07"/>
    <w:rsid w:val="00514EA1"/>
    <w:rsid w:val="00520025"/>
    <w:rsid w:val="00521C4F"/>
    <w:rsid w:val="00521CD6"/>
    <w:rsid w:val="005222C2"/>
    <w:rsid w:val="005245B9"/>
    <w:rsid w:val="005249DD"/>
    <w:rsid w:val="00526323"/>
    <w:rsid w:val="005279F2"/>
    <w:rsid w:val="005311E2"/>
    <w:rsid w:val="00532411"/>
    <w:rsid w:val="0053684F"/>
    <w:rsid w:val="00537164"/>
    <w:rsid w:val="00541B52"/>
    <w:rsid w:val="00542324"/>
    <w:rsid w:val="0054397D"/>
    <w:rsid w:val="0054551A"/>
    <w:rsid w:val="00547AC3"/>
    <w:rsid w:val="005508B8"/>
    <w:rsid w:val="00553DA7"/>
    <w:rsid w:val="00554663"/>
    <w:rsid w:val="005564F5"/>
    <w:rsid w:val="0055676E"/>
    <w:rsid w:val="00557C54"/>
    <w:rsid w:val="00557C5C"/>
    <w:rsid w:val="00557D80"/>
    <w:rsid w:val="00561AE8"/>
    <w:rsid w:val="0056286C"/>
    <w:rsid w:val="005639B0"/>
    <w:rsid w:val="005641C5"/>
    <w:rsid w:val="00564A7F"/>
    <w:rsid w:val="00567BE2"/>
    <w:rsid w:val="00572153"/>
    <w:rsid w:val="00573D25"/>
    <w:rsid w:val="00573DE0"/>
    <w:rsid w:val="00576E5C"/>
    <w:rsid w:val="005777A7"/>
    <w:rsid w:val="00580739"/>
    <w:rsid w:val="0058208A"/>
    <w:rsid w:val="0058212F"/>
    <w:rsid w:val="005825E5"/>
    <w:rsid w:val="00582755"/>
    <w:rsid w:val="00582FE4"/>
    <w:rsid w:val="0058311A"/>
    <w:rsid w:val="0058339C"/>
    <w:rsid w:val="005868D0"/>
    <w:rsid w:val="00586C7B"/>
    <w:rsid w:val="00586EE2"/>
    <w:rsid w:val="00587440"/>
    <w:rsid w:val="005876AA"/>
    <w:rsid w:val="00591382"/>
    <w:rsid w:val="005916A2"/>
    <w:rsid w:val="00592E77"/>
    <w:rsid w:val="00593C18"/>
    <w:rsid w:val="00594D39"/>
    <w:rsid w:val="005959DB"/>
    <w:rsid w:val="005975B3"/>
    <w:rsid w:val="005A26F6"/>
    <w:rsid w:val="005A2AEA"/>
    <w:rsid w:val="005A426A"/>
    <w:rsid w:val="005A42F2"/>
    <w:rsid w:val="005A58C3"/>
    <w:rsid w:val="005A5DA0"/>
    <w:rsid w:val="005A6015"/>
    <w:rsid w:val="005A62A3"/>
    <w:rsid w:val="005B1114"/>
    <w:rsid w:val="005B29D3"/>
    <w:rsid w:val="005B4A4F"/>
    <w:rsid w:val="005B6B56"/>
    <w:rsid w:val="005B6B78"/>
    <w:rsid w:val="005C358D"/>
    <w:rsid w:val="005C4E1D"/>
    <w:rsid w:val="005C7FB5"/>
    <w:rsid w:val="005D0833"/>
    <w:rsid w:val="005D09FC"/>
    <w:rsid w:val="005D20E5"/>
    <w:rsid w:val="005D46FE"/>
    <w:rsid w:val="005D494C"/>
    <w:rsid w:val="005D584C"/>
    <w:rsid w:val="005D7A70"/>
    <w:rsid w:val="005E2AF6"/>
    <w:rsid w:val="005E460A"/>
    <w:rsid w:val="005E5FF7"/>
    <w:rsid w:val="005E6131"/>
    <w:rsid w:val="005E7452"/>
    <w:rsid w:val="005F0EFE"/>
    <w:rsid w:val="005F25D5"/>
    <w:rsid w:val="005F28A1"/>
    <w:rsid w:val="005F4E1D"/>
    <w:rsid w:val="005F5C74"/>
    <w:rsid w:val="005F6DFD"/>
    <w:rsid w:val="005F6F53"/>
    <w:rsid w:val="005F7F4A"/>
    <w:rsid w:val="00600F72"/>
    <w:rsid w:val="00602486"/>
    <w:rsid w:val="00602641"/>
    <w:rsid w:val="00602863"/>
    <w:rsid w:val="00603417"/>
    <w:rsid w:val="0060584C"/>
    <w:rsid w:val="006067B4"/>
    <w:rsid w:val="006074BC"/>
    <w:rsid w:val="00607565"/>
    <w:rsid w:val="00607AEF"/>
    <w:rsid w:val="00611A44"/>
    <w:rsid w:val="00614B09"/>
    <w:rsid w:val="00616B3D"/>
    <w:rsid w:val="00616BBF"/>
    <w:rsid w:val="006201A0"/>
    <w:rsid w:val="00621B01"/>
    <w:rsid w:val="00622729"/>
    <w:rsid w:val="00622D09"/>
    <w:rsid w:val="00622D85"/>
    <w:rsid w:val="006238EC"/>
    <w:rsid w:val="00625343"/>
    <w:rsid w:val="00626D79"/>
    <w:rsid w:val="00632F27"/>
    <w:rsid w:val="00633C73"/>
    <w:rsid w:val="006343B5"/>
    <w:rsid w:val="00635EF3"/>
    <w:rsid w:val="00636A54"/>
    <w:rsid w:val="006405DB"/>
    <w:rsid w:val="00642E49"/>
    <w:rsid w:val="006433F3"/>
    <w:rsid w:val="00647A46"/>
    <w:rsid w:val="00647B7F"/>
    <w:rsid w:val="00650E9E"/>
    <w:rsid w:val="00652DE9"/>
    <w:rsid w:val="00654E6C"/>
    <w:rsid w:val="00656145"/>
    <w:rsid w:val="00656F64"/>
    <w:rsid w:val="0065787C"/>
    <w:rsid w:val="00657955"/>
    <w:rsid w:val="006601D0"/>
    <w:rsid w:val="00662F81"/>
    <w:rsid w:val="00665518"/>
    <w:rsid w:val="006706D5"/>
    <w:rsid w:val="00671A1D"/>
    <w:rsid w:val="0067285E"/>
    <w:rsid w:val="00673FCC"/>
    <w:rsid w:val="00674507"/>
    <w:rsid w:val="006746F0"/>
    <w:rsid w:val="00675018"/>
    <w:rsid w:val="006753DF"/>
    <w:rsid w:val="0067542A"/>
    <w:rsid w:val="006772CD"/>
    <w:rsid w:val="006800B3"/>
    <w:rsid w:val="00682F8A"/>
    <w:rsid w:val="00683389"/>
    <w:rsid w:val="006848C4"/>
    <w:rsid w:val="006854B0"/>
    <w:rsid w:val="00686FC8"/>
    <w:rsid w:val="0068743A"/>
    <w:rsid w:val="00691874"/>
    <w:rsid w:val="00693056"/>
    <w:rsid w:val="00694C18"/>
    <w:rsid w:val="006973D0"/>
    <w:rsid w:val="006A12E3"/>
    <w:rsid w:val="006A3275"/>
    <w:rsid w:val="006A34F7"/>
    <w:rsid w:val="006A4E31"/>
    <w:rsid w:val="006A5456"/>
    <w:rsid w:val="006A6D4D"/>
    <w:rsid w:val="006A7E3C"/>
    <w:rsid w:val="006B1FB8"/>
    <w:rsid w:val="006B2143"/>
    <w:rsid w:val="006B67FF"/>
    <w:rsid w:val="006B6B12"/>
    <w:rsid w:val="006B6CCA"/>
    <w:rsid w:val="006B6D57"/>
    <w:rsid w:val="006C1F2B"/>
    <w:rsid w:val="006C3F48"/>
    <w:rsid w:val="006C54B0"/>
    <w:rsid w:val="006C7A0F"/>
    <w:rsid w:val="006C7A55"/>
    <w:rsid w:val="006C7C2B"/>
    <w:rsid w:val="006D0D44"/>
    <w:rsid w:val="006D1D01"/>
    <w:rsid w:val="006D2703"/>
    <w:rsid w:val="006D3B2E"/>
    <w:rsid w:val="006D4054"/>
    <w:rsid w:val="006D67B7"/>
    <w:rsid w:val="006D7ADD"/>
    <w:rsid w:val="006E074D"/>
    <w:rsid w:val="006E1A64"/>
    <w:rsid w:val="006E1D83"/>
    <w:rsid w:val="006E3C11"/>
    <w:rsid w:val="006E56AD"/>
    <w:rsid w:val="006E574E"/>
    <w:rsid w:val="006F01E9"/>
    <w:rsid w:val="006F0917"/>
    <w:rsid w:val="006F2D45"/>
    <w:rsid w:val="006F3A44"/>
    <w:rsid w:val="00700E8E"/>
    <w:rsid w:val="00702201"/>
    <w:rsid w:val="007022AC"/>
    <w:rsid w:val="007028F4"/>
    <w:rsid w:val="007055B1"/>
    <w:rsid w:val="00705F50"/>
    <w:rsid w:val="0070715B"/>
    <w:rsid w:val="007076F2"/>
    <w:rsid w:val="00707AB0"/>
    <w:rsid w:val="007126FD"/>
    <w:rsid w:val="00713DAD"/>
    <w:rsid w:val="007163C9"/>
    <w:rsid w:val="00716AC7"/>
    <w:rsid w:val="00717A88"/>
    <w:rsid w:val="00720289"/>
    <w:rsid w:val="00720A44"/>
    <w:rsid w:val="00720BCE"/>
    <w:rsid w:val="00720D9E"/>
    <w:rsid w:val="00721594"/>
    <w:rsid w:val="007219B4"/>
    <w:rsid w:val="00721E22"/>
    <w:rsid w:val="00722F97"/>
    <w:rsid w:val="0072378E"/>
    <w:rsid w:val="00723C36"/>
    <w:rsid w:val="0072413C"/>
    <w:rsid w:val="00724243"/>
    <w:rsid w:val="00724B5F"/>
    <w:rsid w:val="00725093"/>
    <w:rsid w:val="0072551E"/>
    <w:rsid w:val="00725CCE"/>
    <w:rsid w:val="00726EA8"/>
    <w:rsid w:val="00727D81"/>
    <w:rsid w:val="007316E7"/>
    <w:rsid w:val="00734FC6"/>
    <w:rsid w:val="00735752"/>
    <w:rsid w:val="00735E9A"/>
    <w:rsid w:val="00736DC0"/>
    <w:rsid w:val="00736E96"/>
    <w:rsid w:val="0074051D"/>
    <w:rsid w:val="007412E5"/>
    <w:rsid w:val="0074399C"/>
    <w:rsid w:val="00743D84"/>
    <w:rsid w:val="0074446B"/>
    <w:rsid w:val="00744F4B"/>
    <w:rsid w:val="0074575C"/>
    <w:rsid w:val="0074605D"/>
    <w:rsid w:val="007463BF"/>
    <w:rsid w:val="00747AA7"/>
    <w:rsid w:val="00747C50"/>
    <w:rsid w:val="00750066"/>
    <w:rsid w:val="0075089B"/>
    <w:rsid w:val="00751ECA"/>
    <w:rsid w:val="007522FC"/>
    <w:rsid w:val="0075457F"/>
    <w:rsid w:val="007545B4"/>
    <w:rsid w:val="0075657B"/>
    <w:rsid w:val="00757A9D"/>
    <w:rsid w:val="00760290"/>
    <w:rsid w:val="007617A1"/>
    <w:rsid w:val="00762026"/>
    <w:rsid w:val="00762CC0"/>
    <w:rsid w:val="00763A4D"/>
    <w:rsid w:val="00766C96"/>
    <w:rsid w:val="00772824"/>
    <w:rsid w:val="00772B8E"/>
    <w:rsid w:val="00775A2E"/>
    <w:rsid w:val="00777A92"/>
    <w:rsid w:val="00784492"/>
    <w:rsid w:val="00787C2E"/>
    <w:rsid w:val="007912FE"/>
    <w:rsid w:val="007925A9"/>
    <w:rsid w:val="0079460E"/>
    <w:rsid w:val="00794892"/>
    <w:rsid w:val="00794FCC"/>
    <w:rsid w:val="00796E35"/>
    <w:rsid w:val="00797FF4"/>
    <w:rsid w:val="007A06BB"/>
    <w:rsid w:val="007A3C76"/>
    <w:rsid w:val="007A401C"/>
    <w:rsid w:val="007A4DEA"/>
    <w:rsid w:val="007A53C0"/>
    <w:rsid w:val="007A58C9"/>
    <w:rsid w:val="007B161C"/>
    <w:rsid w:val="007B3612"/>
    <w:rsid w:val="007B3EA2"/>
    <w:rsid w:val="007B5FAE"/>
    <w:rsid w:val="007B601F"/>
    <w:rsid w:val="007B75A8"/>
    <w:rsid w:val="007B785D"/>
    <w:rsid w:val="007C08F4"/>
    <w:rsid w:val="007C48E6"/>
    <w:rsid w:val="007C4B7E"/>
    <w:rsid w:val="007C4EA5"/>
    <w:rsid w:val="007C640E"/>
    <w:rsid w:val="007C726B"/>
    <w:rsid w:val="007D11B7"/>
    <w:rsid w:val="007D1493"/>
    <w:rsid w:val="007D3D15"/>
    <w:rsid w:val="007D3E4D"/>
    <w:rsid w:val="007D4D1A"/>
    <w:rsid w:val="007D52FB"/>
    <w:rsid w:val="007E03F7"/>
    <w:rsid w:val="007E0839"/>
    <w:rsid w:val="007E1C8B"/>
    <w:rsid w:val="007E5F75"/>
    <w:rsid w:val="007E5F9A"/>
    <w:rsid w:val="007F0F8A"/>
    <w:rsid w:val="007F316C"/>
    <w:rsid w:val="007F3A53"/>
    <w:rsid w:val="007F3B41"/>
    <w:rsid w:val="00800F24"/>
    <w:rsid w:val="008024D7"/>
    <w:rsid w:val="00804CE7"/>
    <w:rsid w:val="00804F7D"/>
    <w:rsid w:val="00805F05"/>
    <w:rsid w:val="008060E4"/>
    <w:rsid w:val="0080660D"/>
    <w:rsid w:val="00807940"/>
    <w:rsid w:val="008079A0"/>
    <w:rsid w:val="0081160B"/>
    <w:rsid w:val="00814895"/>
    <w:rsid w:val="00814FA1"/>
    <w:rsid w:val="00815B67"/>
    <w:rsid w:val="00816BE6"/>
    <w:rsid w:val="008171BE"/>
    <w:rsid w:val="00817BDC"/>
    <w:rsid w:val="00817F30"/>
    <w:rsid w:val="0082106E"/>
    <w:rsid w:val="008214AC"/>
    <w:rsid w:val="00823590"/>
    <w:rsid w:val="00825B90"/>
    <w:rsid w:val="00825DBE"/>
    <w:rsid w:val="0082618B"/>
    <w:rsid w:val="0082690A"/>
    <w:rsid w:val="0082699D"/>
    <w:rsid w:val="00831A3F"/>
    <w:rsid w:val="00832E58"/>
    <w:rsid w:val="008345F0"/>
    <w:rsid w:val="00835339"/>
    <w:rsid w:val="008376CD"/>
    <w:rsid w:val="0084109E"/>
    <w:rsid w:val="0084281D"/>
    <w:rsid w:val="00843DA7"/>
    <w:rsid w:val="00844BC8"/>
    <w:rsid w:val="008461D6"/>
    <w:rsid w:val="0084667C"/>
    <w:rsid w:val="00847964"/>
    <w:rsid w:val="00850368"/>
    <w:rsid w:val="00851B17"/>
    <w:rsid w:val="008521CF"/>
    <w:rsid w:val="0085242F"/>
    <w:rsid w:val="0085258E"/>
    <w:rsid w:val="00852ED8"/>
    <w:rsid w:val="008535AD"/>
    <w:rsid w:val="0085386A"/>
    <w:rsid w:val="00853C84"/>
    <w:rsid w:val="00855D84"/>
    <w:rsid w:val="0085652B"/>
    <w:rsid w:val="00856C2C"/>
    <w:rsid w:val="00857DC6"/>
    <w:rsid w:val="00860C97"/>
    <w:rsid w:val="00860D78"/>
    <w:rsid w:val="00862324"/>
    <w:rsid w:val="00865B2A"/>
    <w:rsid w:val="00865FBD"/>
    <w:rsid w:val="00866071"/>
    <w:rsid w:val="00867645"/>
    <w:rsid w:val="008677C4"/>
    <w:rsid w:val="0087155B"/>
    <w:rsid w:val="00875DC1"/>
    <w:rsid w:val="0087756B"/>
    <w:rsid w:val="00877A4C"/>
    <w:rsid w:val="00881CD4"/>
    <w:rsid w:val="00884427"/>
    <w:rsid w:val="00884B60"/>
    <w:rsid w:val="008879C8"/>
    <w:rsid w:val="00891038"/>
    <w:rsid w:val="00892A7F"/>
    <w:rsid w:val="00893AE6"/>
    <w:rsid w:val="008946AA"/>
    <w:rsid w:val="00894CAE"/>
    <w:rsid w:val="008A2BE6"/>
    <w:rsid w:val="008A2F50"/>
    <w:rsid w:val="008A3552"/>
    <w:rsid w:val="008A4FD3"/>
    <w:rsid w:val="008A6149"/>
    <w:rsid w:val="008A618C"/>
    <w:rsid w:val="008A61EB"/>
    <w:rsid w:val="008A6380"/>
    <w:rsid w:val="008A667D"/>
    <w:rsid w:val="008B37F2"/>
    <w:rsid w:val="008B41EA"/>
    <w:rsid w:val="008B445B"/>
    <w:rsid w:val="008B4EAD"/>
    <w:rsid w:val="008B5C49"/>
    <w:rsid w:val="008B630A"/>
    <w:rsid w:val="008C1EC4"/>
    <w:rsid w:val="008C37BC"/>
    <w:rsid w:val="008C386A"/>
    <w:rsid w:val="008C4926"/>
    <w:rsid w:val="008C5171"/>
    <w:rsid w:val="008C5CB5"/>
    <w:rsid w:val="008C5E7A"/>
    <w:rsid w:val="008C7370"/>
    <w:rsid w:val="008D4DB9"/>
    <w:rsid w:val="008D65C1"/>
    <w:rsid w:val="008D6F1A"/>
    <w:rsid w:val="008D6FD8"/>
    <w:rsid w:val="008D72F9"/>
    <w:rsid w:val="008E13EB"/>
    <w:rsid w:val="008E25F2"/>
    <w:rsid w:val="008E2BC7"/>
    <w:rsid w:val="008E507F"/>
    <w:rsid w:val="008E62D7"/>
    <w:rsid w:val="008F06A2"/>
    <w:rsid w:val="008F08B4"/>
    <w:rsid w:val="008F24CE"/>
    <w:rsid w:val="008F3595"/>
    <w:rsid w:val="008F3B1F"/>
    <w:rsid w:val="008F6015"/>
    <w:rsid w:val="008F6627"/>
    <w:rsid w:val="00904A26"/>
    <w:rsid w:val="009055D5"/>
    <w:rsid w:val="009060B4"/>
    <w:rsid w:val="00906AEE"/>
    <w:rsid w:val="00907981"/>
    <w:rsid w:val="00911611"/>
    <w:rsid w:val="00911823"/>
    <w:rsid w:val="00911EA7"/>
    <w:rsid w:val="009153C6"/>
    <w:rsid w:val="00915599"/>
    <w:rsid w:val="009163AC"/>
    <w:rsid w:val="009166B6"/>
    <w:rsid w:val="009166CA"/>
    <w:rsid w:val="00917F6C"/>
    <w:rsid w:val="00921314"/>
    <w:rsid w:val="00922B26"/>
    <w:rsid w:val="009243E5"/>
    <w:rsid w:val="00925698"/>
    <w:rsid w:val="00926620"/>
    <w:rsid w:val="009303C5"/>
    <w:rsid w:val="0093145E"/>
    <w:rsid w:val="009318F7"/>
    <w:rsid w:val="00933202"/>
    <w:rsid w:val="009348BC"/>
    <w:rsid w:val="0093652E"/>
    <w:rsid w:val="00936C70"/>
    <w:rsid w:val="0093719D"/>
    <w:rsid w:val="00937E51"/>
    <w:rsid w:val="009409E7"/>
    <w:rsid w:val="009426EF"/>
    <w:rsid w:val="00942EFC"/>
    <w:rsid w:val="00943D4E"/>
    <w:rsid w:val="00944EC5"/>
    <w:rsid w:val="00945552"/>
    <w:rsid w:val="00945BD7"/>
    <w:rsid w:val="00946368"/>
    <w:rsid w:val="00946D1D"/>
    <w:rsid w:val="00951288"/>
    <w:rsid w:val="0095130A"/>
    <w:rsid w:val="00951E67"/>
    <w:rsid w:val="00954A8A"/>
    <w:rsid w:val="00954C1C"/>
    <w:rsid w:val="009563DF"/>
    <w:rsid w:val="00956B90"/>
    <w:rsid w:val="00956E7F"/>
    <w:rsid w:val="00956FF1"/>
    <w:rsid w:val="00957C5B"/>
    <w:rsid w:val="00961E6B"/>
    <w:rsid w:val="009649A9"/>
    <w:rsid w:val="00965025"/>
    <w:rsid w:val="009656E0"/>
    <w:rsid w:val="00967438"/>
    <w:rsid w:val="00967930"/>
    <w:rsid w:val="00967C04"/>
    <w:rsid w:val="00967D8B"/>
    <w:rsid w:val="0097025C"/>
    <w:rsid w:val="009712E1"/>
    <w:rsid w:val="00971499"/>
    <w:rsid w:val="00972095"/>
    <w:rsid w:val="00972A42"/>
    <w:rsid w:val="00974043"/>
    <w:rsid w:val="009756E1"/>
    <w:rsid w:val="00977FF1"/>
    <w:rsid w:val="00982881"/>
    <w:rsid w:val="00982FD7"/>
    <w:rsid w:val="009830BB"/>
    <w:rsid w:val="0098421F"/>
    <w:rsid w:val="00984D4D"/>
    <w:rsid w:val="00986C3B"/>
    <w:rsid w:val="00986CC8"/>
    <w:rsid w:val="00990E82"/>
    <w:rsid w:val="00991008"/>
    <w:rsid w:val="0099528D"/>
    <w:rsid w:val="00995484"/>
    <w:rsid w:val="009A01A1"/>
    <w:rsid w:val="009A0EFE"/>
    <w:rsid w:val="009A111F"/>
    <w:rsid w:val="009A16F4"/>
    <w:rsid w:val="009A37F0"/>
    <w:rsid w:val="009A47A4"/>
    <w:rsid w:val="009A5901"/>
    <w:rsid w:val="009A5DB0"/>
    <w:rsid w:val="009A5F03"/>
    <w:rsid w:val="009A73EB"/>
    <w:rsid w:val="009B062F"/>
    <w:rsid w:val="009B0A1F"/>
    <w:rsid w:val="009B11CD"/>
    <w:rsid w:val="009B2D9E"/>
    <w:rsid w:val="009B3829"/>
    <w:rsid w:val="009B58E8"/>
    <w:rsid w:val="009B69C9"/>
    <w:rsid w:val="009C02AE"/>
    <w:rsid w:val="009C0C51"/>
    <w:rsid w:val="009C0DE4"/>
    <w:rsid w:val="009C3DB5"/>
    <w:rsid w:val="009C4DE7"/>
    <w:rsid w:val="009C5296"/>
    <w:rsid w:val="009C54C1"/>
    <w:rsid w:val="009C6329"/>
    <w:rsid w:val="009C736E"/>
    <w:rsid w:val="009D09A3"/>
    <w:rsid w:val="009D1284"/>
    <w:rsid w:val="009D2C0B"/>
    <w:rsid w:val="009D4393"/>
    <w:rsid w:val="009D598D"/>
    <w:rsid w:val="009D6FF9"/>
    <w:rsid w:val="009D759D"/>
    <w:rsid w:val="009D7921"/>
    <w:rsid w:val="009D7E4E"/>
    <w:rsid w:val="009E1115"/>
    <w:rsid w:val="009E2616"/>
    <w:rsid w:val="009E361D"/>
    <w:rsid w:val="009E38C5"/>
    <w:rsid w:val="009E3BB8"/>
    <w:rsid w:val="009E5FAA"/>
    <w:rsid w:val="009E6807"/>
    <w:rsid w:val="009E6D53"/>
    <w:rsid w:val="009E78B2"/>
    <w:rsid w:val="009F01EC"/>
    <w:rsid w:val="009F0B2E"/>
    <w:rsid w:val="009F0D54"/>
    <w:rsid w:val="009F1464"/>
    <w:rsid w:val="009F21C6"/>
    <w:rsid w:val="009F22E7"/>
    <w:rsid w:val="009F371F"/>
    <w:rsid w:val="009F46A3"/>
    <w:rsid w:val="009F6A50"/>
    <w:rsid w:val="00A049E8"/>
    <w:rsid w:val="00A052C5"/>
    <w:rsid w:val="00A05E86"/>
    <w:rsid w:val="00A05EFE"/>
    <w:rsid w:val="00A0691E"/>
    <w:rsid w:val="00A06A4F"/>
    <w:rsid w:val="00A06C4D"/>
    <w:rsid w:val="00A06D13"/>
    <w:rsid w:val="00A06ECC"/>
    <w:rsid w:val="00A07D3E"/>
    <w:rsid w:val="00A1089E"/>
    <w:rsid w:val="00A11DCA"/>
    <w:rsid w:val="00A157FD"/>
    <w:rsid w:val="00A176EA"/>
    <w:rsid w:val="00A21A4D"/>
    <w:rsid w:val="00A22E48"/>
    <w:rsid w:val="00A2411F"/>
    <w:rsid w:val="00A24806"/>
    <w:rsid w:val="00A25EA5"/>
    <w:rsid w:val="00A27ACC"/>
    <w:rsid w:val="00A30BFA"/>
    <w:rsid w:val="00A30D59"/>
    <w:rsid w:val="00A31A6E"/>
    <w:rsid w:val="00A3284D"/>
    <w:rsid w:val="00A3357B"/>
    <w:rsid w:val="00A33A98"/>
    <w:rsid w:val="00A33FED"/>
    <w:rsid w:val="00A353C4"/>
    <w:rsid w:val="00A372AB"/>
    <w:rsid w:val="00A43470"/>
    <w:rsid w:val="00A50F8C"/>
    <w:rsid w:val="00A53683"/>
    <w:rsid w:val="00A550C6"/>
    <w:rsid w:val="00A5530C"/>
    <w:rsid w:val="00A558FE"/>
    <w:rsid w:val="00A55B25"/>
    <w:rsid w:val="00A567B4"/>
    <w:rsid w:val="00A56EA6"/>
    <w:rsid w:val="00A57F18"/>
    <w:rsid w:val="00A602FE"/>
    <w:rsid w:val="00A6097D"/>
    <w:rsid w:val="00A6220D"/>
    <w:rsid w:val="00A63B3E"/>
    <w:rsid w:val="00A64359"/>
    <w:rsid w:val="00A643AE"/>
    <w:rsid w:val="00A6648C"/>
    <w:rsid w:val="00A67C71"/>
    <w:rsid w:val="00A731DA"/>
    <w:rsid w:val="00A74423"/>
    <w:rsid w:val="00A74E67"/>
    <w:rsid w:val="00A82F6E"/>
    <w:rsid w:val="00A85BF7"/>
    <w:rsid w:val="00A87E05"/>
    <w:rsid w:val="00A902D3"/>
    <w:rsid w:val="00A90B00"/>
    <w:rsid w:val="00A90B31"/>
    <w:rsid w:val="00A91849"/>
    <w:rsid w:val="00A9341B"/>
    <w:rsid w:val="00A93E68"/>
    <w:rsid w:val="00A93F49"/>
    <w:rsid w:val="00A94AF1"/>
    <w:rsid w:val="00A97141"/>
    <w:rsid w:val="00AA02C1"/>
    <w:rsid w:val="00AA0F7B"/>
    <w:rsid w:val="00AA21EC"/>
    <w:rsid w:val="00AA266B"/>
    <w:rsid w:val="00AA39D3"/>
    <w:rsid w:val="00AA689D"/>
    <w:rsid w:val="00AA6921"/>
    <w:rsid w:val="00AA7590"/>
    <w:rsid w:val="00AB3B59"/>
    <w:rsid w:val="00AB6603"/>
    <w:rsid w:val="00AB6D0D"/>
    <w:rsid w:val="00AC11EE"/>
    <w:rsid w:val="00AC6156"/>
    <w:rsid w:val="00AC7477"/>
    <w:rsid w:val="00AC7F9F"/>
    <w:rsid w:val="00AD117C"/>
    <w:rsid w:val="00AD21A8"/>
    <w:rsid w:val="00AD23FA"/>
    <w:rsid w:val="00AD45E2"/>
    <w:rsid w:val="00AD5A9B"/>
    <w:rsid w:val="00AD6969"/>
    <w:rsid w:val="00AD6D97"/>
    <w:rsid w:val="00AE16C3"/>
    <w:rsid w:val="00AE2D0F"/>
    <w:rsid w:val="00AE4118"/>
    <w:rsid w:val="00AE4A1F"/>
    <w:rsid w:val="00AE7C52"/>
    <w:rsid w:val="00AF1719"/>
    <w:rsid w:val="00AF572D"/>
    <w:rsid w:val="00AF7224"/>
    <w:rsid w:val="00AF77AD"/>
    <w:rsid w:val="00B00009"/>
    <w:rsid w:val="00B011AA"/>
    <w:rsid w:val="00B05F44"/>
    <w:rsid w:val="00B0611C"/>
    <w:rsid w:val="00B0628E"/>
    <w:rsid w:val="00B065F3"/>
    <w:rsid w:val="00B06C42"/>
    <w:rsid w:val="00B06ED5"/>
    <w:rsid w:val="00B076BB"/>
    <w:rsid w:val="00B10BFC"/>
    <w:rsid w:val="00B152CF"/>
    <w:rsid w:val="00B15B02"/>
    <w:rsid w:val="00B15CE2"/>
    <w:rsid w:val="00B17AA1"/>
    <w:rsid w:val="00B20E1C"/>
    <w:rsid w:val="00B23127"/>
    <w:rsid w:val="00B23616"/>
    <w:rsid w:val="00B25994"/>
    <w:rsid w:val="00B27621"/>
    <w:rsid w:val="00B27EC5"/>
    <w:rsid w:val="00B32FD0"/>
    <w:rsid w:val="00B344DF"/>
    <w:rsid w:val="00B36BF7"/>
    <w:rsid w:val="00B36FCE"/>
    <w:rsid w:val="00B374A1"/>
    <w:rsid w:val="00B400FA"/>
    <w:rsid w:val="00B42D55"/>
    <w:rsid w:val="00B447E5"/>
    <w:rsid w:val="00B44C78"/>
    <w:rsid w:val="00B44D16"/>
    <w:rsid w:val="00B45DE7"/>
    <w:rsid w:val="00B50D78"/>
    <w:rsid w:val="00B51B49"/>
    <w:rsid w:val="00B5415E"/>
    <w:rsid w:val="00B54F77"/>
    <w:rsid w:val="00B56033"/>
    <w:rsid w:val="00B57170"/>
    <w:rsid w:val="00B57B4E"/>
    <w:rsid w:val="00B60A12"/>
    <w:rsid w:val="00B61246"/>
    <w:rsid w:val="00B617E7"/>
    <w:rsid w:val="00B62964"/>
    <w:rsid w:val="00B64047"/>
    <w:rsid w:val="00B64A13"/>
    <w:rsid w:val="00B65D60"/>
    <w:rsid w:val="00B66443"/>
    <w:rsid w:val="00B67066"/>
    <w:rsid w:val="00B75384"/>
    <w:rsid w:val="00B776C0"/>
    <w:rsid w:val="00B81D54"/>
    <w:rsid w:val="00B8311C"/>
    <w:rsid w:val="00B83482"/>
    <w:rsid w:val="00B8497C"/>
    <w:rsid w:val="00B849F5"/>
    <w:rsid w:val="00B914F3"/>
    <w:rsid w:val="00B9292A"/>
    <w:rsid w:val="00B929C3"/>
    <w:rsid w:val="00B94049"/>
    <w:rsid w:val="00B9584B"/>
    <w:rsid w:val="00B9595E"/>
    <w:rsid w:val="00B95DCB"/>
    <w:rsid w:val="00B95DEB"/>
    <w:rsid w:val="00B96038"/>
    <w:rsid w:val="00B961A4"/>
    <w:rsid w:val="00B962F1"/>
    <w:rsid w:val="00B96ACA"/>
    <w:rsid w:val="00B9712F"/>
    <w:rsid w:val="00BA38C4"/>
    <w:rsid w:val="00BA47C1"/>
    <w:rsid w:val="00BA4A22"/>
    <w:rsid w:val="00BA57F1"/>
    <w:rsid w:val="00BA614A"/>
    <w:rsid w:val="00BB1DC2"/>
    <w:rsid w:val="00BB477E"/>
    <w:rsid w:val="00BB4DE2"/>
    <w:rsid w:val="00BB6DD5"/>
    <w:rsid w:val="00BB77CF"/>
    <w:rsid w:val="00BC2C2A"/>
    <w:rsid w:val="00BC4969"/>
    <w:rsid w:val="00BC62F5"/>
    <w:rsid w:val="00BC66C3"/>
    <w:rsid w:val="00BC6CF3"/>
    <w:rsid w:val="00BD0521"/>
    <w:rsid w:val="00BD2A0B"/>
    <w:rsid w:val="00BD4741"/>
    <w:rsid w:val="00BD49CD"/>
    <w:rsid w:val="00BD564D"/>
    <w:rsid w:val="00BD73D5"/>
    <w:rsid w:val="00BD7FA9"/>
    <w:rsid w:val="00BE086D"/>
    <w:rsid w:val="00BE1327"/>
    <w:rsid w:val="00BE1370"/>
    <w:rsid w:val="00BE2BD5"/>
    <w:rsid w:val="00BE61C3"/>
    <w:rsid w:val="00BE6F35"/>
    <w:rsid w:val="00BE7768"/>
    <w:rsid w:val="00BF107A"/>
    <w:rsid w:val="00BF115F"/>
    <w:rsid w:val="00BF5902"/>
    <w:rsid w:val="00BF5F0F"/>
    <w:rsid w:val="00BF7268"/>
    <w:rsid w:val="00C01627"/>
    <w:rsid w:val="00C044AE"/>
    <w:rsid w:val="00C049C8"/>
    <w:rsid w:val="00C050F1"/>
    <w:rsid w:val="00C058FC"/>
    <w:rsid w:val="00C06CD8"/>
    <w:rsid w:val="00C10A07"/>
    <w:rsid w:val="00C1132E"/>
    <w:rsid w:val="00C116AB"/>
    <w:rsid w:val="00C1283C"/>
    <w:rsid w:val="00C145B3"/>
    <w:rsid w:val="00C14C7C"/>
    <w:rsid w:val="00C15735"/>
    <w:rsid w:val="00C163C1"/>
    <w:rsid w:val="00C17897"/>
    <w:rsid w:val="00C20F37"/>
    <w:rsid w:val="00C21CFB"/>
    <w:rsid w:val="00C2328C"/>
    <w:rsid w:val="00C236BD"/>
    <w:rsid w:val="00C236F0"/>
    <w:rsid w:val="00C26516"/>
    <w:rsid w:val="00C30BA5"/>
    <w:rsid w:val="00C3205A"/>
    <w:rsid w:val="00C32530"/>
    <w:rsid w:val="00C35CFC"/>
    <w:rsid w:val="00C35E0E"/>
    <w:rsid w:val="00C378D1"/>
    <w:rsid w:val="00C4050F"/>
    <w:rsid w:val="00C41B0E"/>
    <w:rsid w:val="00C41D0A"/>
    <w:rsid w:val="00C43030"/>
    <w:rsid w:val="00C43B6C"/>
    <w:rsid w:val="00C43D12"/>
    <w:rsid w:val="00C446B3"/>
    <w:rsid w:val="00C446B6"/>
    <w:rsid w:val="00C44CBF"/>
    <w:rsid w:val="00C45D1E"/>
    <w:rsid w:val="00C4614D"/>
    <w:rsid w:val="00C47BE4"/>
    <w:rsid w:val="00C50F04"/>
    <w:rsid w:val="00C52793"/>
    <w:rsid w:val="00C53818"/>
    <w:rsid w:val="00C548C5"/>
    <w:rsid w:val="00C55532"/>
    <w:rsid w:val="00C55B92"/>
    <w:rsid w:val="00C5682C"/>
    <w:rsid w:val="00C60486"/>
    <w:rsid w:val="00C60E33"/>
    <w:rsid w:val="00C62D4F"/>
    <w:rsid w:val="00C62E0B"/>
    <w:rsid w:val="00C649BF"/>
    <w:rsid w:val="00C64EF3"/>
    <w:rsid w:val="00C664A7"/>
    <w:rsid w:val="00C705B4"/>
    <w:rsid w:val="00C72863"/>
    <w:rsid w:val="00C738FB"/>
    <w:rsid w:val="00C74D7E"/>
    <w:rsid w:val="00C7628D"/>
    <w:rsid w:val="00C76781"/>
    <w:rsid w:val="00C778A9"/>
    <w:rsid w:val="00C83458"/>
    <w:rsid w:val="00C837E6"/>
    <w:rsid w:val="00C84E89"/>
    <w:rsid w:val="00C86627"/>
    <w:rsid w:val="00C874B9"/>
    <w:rsid w:val="00C87AD6"/>
    <w:rsid w:val="00C87B79"/>
    <w:rsid w:val="00C93831"/>
    <w:rsid w:val="00C95F1E"/>
    <w:rsid w:val="00C96536"/>
    <w:rsid w:val="00C9677F"/>
    <w:rsid w:val="00C96E27"/>
    <w:rsid w:val="00C97679"/>
    <w:rsid w:val="00CA00BF"/>
    <w:rsid w:val="00CA0269"/>
    <w:rsid w:val="00CA11A6"/>
    <w:rsid w:val="00CA17FE"/>
    <w:rsid w:val="00CA215A"/>
    <w:rsid w:val="00CA57D5"/>
    <w:rsid w:val="00CA6D13"/>
    <w:rsid w:val="00CA7912"/>
    <w:rsid w:val="00CB03A3"/>
    <w:rsid w:val="00CB2EAE"/>
    <w:rsid w:val="00CB35DB"/>
    <w:rsid w:val="00CB43DD"/>
    <w:rsid w:val="00CB45F3"/>
    <w:rsid w:val="00CB53AF"/>
    <w:rsid w:val="00CB66D8"/>
    <w:rsid w:val="00CC0176"/>
    <w:rsid w:val="00CC1159"/>
    <w:rsid w:val="00CC1DE4"/>
    <w:rsid w:val="00CC21F4"/>
    <w:rsid w:val="00CC2487"/>
    <w:rsid w:val="00CC2664"/>
    <w:rsid w:val="00CC3070"/>
    <w:rsid w:val="00CC311C"/>
    <w:rsid w:val="00CC546F"/>
    <w:rsid w:val="00CD0807"/>
    <w:rsid w:val="00CD217C"/>
    <w:rsid w:val="00CD533B"/>
    <w:rsid w:val="00CE23BE"/>
    <w:rsid w:val="00CE2A00"/>
    <w:rsid w:val="00CE3501"/>
    <w:rsid w:val="00CE3E21"/>
    <w:rsid w:val="00CE4589"/>
    <w:rsid w:val="00CE50F9"/>
    <w:rsid w:val="00CE6343"/>
    <w:rsid w:val="00CE7547"/>
    <w:rsid w:val="00CF084E"/>
    <w:rsid w:val="00CF16DF"/>
    <w:rsid w:val="00CF2DBA"/>
    <w:rsid w:val="00CF4F7A"/>
    <w:rsid w:val="00CF6D69"/>
    <w:rsid w:val="00D00322"/>
    <w:rsid w:val="00D03FF5"/>
    <w:rsid w:val="00D04253"/>
    <w:rsid w:val="00D06BB9"/>
    <w:rsid w:val="00D06D82"/>
    <w:rsid w:val="00D07C99"/>
    <w:rsid w:val="00D1064A"/>
    <w:rsid w:val="00D10D30"/>
    <w:rsid w:val="00D13A6C"/>
    <w:rsid w:val="00D15D67"/>
    <w:rsid w:val="00D17E57"/>
    <w:rsid w:val="00D243A1"/>
    <w:rsid w:val="00D26050"/>
    <w:rsid w:val="00D27BB1"/>
    <w:rsid w:val="00D30AFE"/>
    <w:rsid w:val="00D3224B"/>
    <w:rsid w:val="00D32A8E"/>
    <w:rsid w:val="00D338FB"/>
    <w:rsid w:val="00D344A2"/>
    <w:rsid w:val="00D344B7"/>
    <w:rsid w:val="00D34908"/>
    <w:rsid w:val="00D3589D"/>
    <w:rsid w:val="00D368F3"/>
    <w:rsid w:val="00D37400"/>
    <w:rsid w:val="00D37658"/>
    <w:rsid w:val="00D41446"/>
    <w:rsid w:val="00D42CDF"/>
    <w:rsid w:val="00D44004"/>
    <w:rsid w:val="00D44FFF"/>
    <w:rsid w:val="00D4502E"/>
    <w:rsid w:val="00D46899"/>
    <w:rsid w:val="00D5176F"/>
    <w:rsid w:val="00D529D4"/>
    <w:rsid w:val="00D52C3E"/>
    <w:rsid w:val="00D53AF0"/>
    <w:rsid w:val="00D559CC"/>
    <w:rsid w:val="00D56527"/>
    <w:rsid w:val="00D56BA3"/>
    <w:rsid w:val="00D57105"/>
    <w:rsid w:val="00D613DB"/>
    <w:rsid w:val="00D62FF2"/>
    <w:rsid w:val="00D6419C"/>
    <w:rsid w:val="00D6476F"/>
    <w:rsid w:val="00D71380"/>
    <w:rsid w:val="00D74A0B"/>
    <w:rsid w:val="00D75156"/>
    <w:rsid w:val="00D770A3"/>
    <w:rsid w:val="00D772E8"/>
    <w:rsid w:val="00D77AE2"/>
    <w:rsid w:val="00D80C25"/>
    <w:rsid w:val="00D82650"/>
    <w:rsid w:val="00D8346B"/>
    <w:rsid w:val="00D83593"/>
    <w:rsid w:val="00D85268"/>
    <w:rsid w:val="00D85768"/>
    <w:rsid w:val="00D863FA"/>
    <w:rsid w:val="00D86E12"/>
    <w:rsid w:val="00D871AB"/>
    <w:rsid w:val="00D907B6"/>
    <w:rsid w:val="00D91D5F"/>
    <w:rsid w:val="00D926B8"/>
    <w:rsid w:val="00D92DB3"/>
    <w:rsid w:val="00D9329A"/>
    <w:rsid w:val="00D957B4"/>
    <w:rsid w:val="00D95F6F"/>
    <w:rsid w:val="00D973C1"/>
    <w:rsid w:val="00DA1228"/>
    <w:rsid w:val="00DA19B8"/>
    <w:rsid w:val="00DA2B53"/>
    <w:rsid w:val="00DA3F9F"/>
    <w:rsid w:val="00DA5E44"/>
    <w:rsid w:val="00DB082A"/>
    <w:rsid w:val="00DB2C11"/>
    <w:rsid w:val="00DB35EF"/>
    <w:rsid w:val="00DB4581"/>
    <w:rsid w:val="00DB458F"/>
    <w:rsid w:val="00DB4E03"/>
    <w:rsid w:val="00DB55ED"/>
    <w:rsid w:val="00DB575A"/>
    <w:rsid w:val="00DB6CE1"/>
    <w:rsid w:val="00DB78E6"/>
    <w:rsid w:val="00DB7F70"/>
    <w:rsid w:val="00DC0832"/>
    <w:rsid w:val="00DC25A0"/>
    <w:rsid w:val="00DC2DDF"/>
    <w:rsid w:val="00DC45DF"/>
    <w:rsid w:val="00DC5A38"/>
    <w:rsid w:val="00DC5BFE"/>
    <w:rsid w:val="00DD00A8"/>
    <w:rsid w:val="00DD1A7F"/>
    <w:rsid w:val="00DD1F1E"/>
    <w:rsid w:val="00DD249D"/>
    <w:rsid w:val="00DD6E25"/>
    <w:rsid w:val="00DD7A8D"/>
    <w:rsid w:val="00DD7FC9"/>
    <w:rsid w:val="00DE0E41"/>
    <w:rsid w:val="00DE1047"/>
    <w:rsid w:val="00DE3FA3"/>
    <w:rsid w:val="00DE4D23"/>
    <w:rsid w:val="00DE57F3"/>
    <w:rsid w:val="00DE5994"/>
    <w:rsid w:val="00DE6C23"/>
    <w:rsid w:val="00DE7BE1"/>
    <w:rsid w:val="00DE7CE1"/>
    <w:rsid w:val="00DF2A3C"/>
    <w:rsid w:val="00DF4969"/>
    <w:rsid w:val="00DF775A"/>
    <w:rsid w:val="00E01436"/>
    <w:rsid w:val="00E02122"/>
    <w:rsid w:val="00E021F4"/>
    <w:rsid w:val="00E033A6"/>
    <w:rsid w:val="00E051AC"/>
    <w:rsid w:val="00E05D30"/>
    <w:rsid w:val="00E06B34"/>
    <w:rsid w:val="00E072DD"/>
    <w:rsid w:val="00E1009A"/>
    <w:rsid w:val="00E10854"/>
    <w:rsid w:val="00E1216B"/>
    <w:rsid w:val="00E14F73"/>
    <w:rsid w:val="00E151CC"/>
    <w:rsid w:val="00E15911"/>
    <w:rsid w:val="00E15F79"/>
    <w:rsid w:val="00E16057"/>
    <w:rsid w:val="00E16B97"/>
    <w:rsid w:val="00E2127E"/>
    <w:rsid w:val="00E2177B"/>
    <w:rsid w:val="00E22896"/>
    <w:rsid w:val="00E22927"/>
    <w:rsid w:val="00E2354D"/>
    <w:rsid w:val="00E24399"/>
    <w:rsid w:val="00E26378"/>
    <w:rsid w:val="00E3014C"/>
    <w:rsid w:val="00E30FE1"/>
    <w:rsid w:val="00E32707"/>
    <w:rsid w:val="00E32D0B"/>
    <w:rsid w:val="00E3386D"/>
    <w:rsid w:val="00E338B0"/>
    <w:rsid w:val="00E350D3"/>
    <w:rsid w:val="00E370FE"/>
    <w:rsid w:val="00E42E7D"/>
    <w:rsid w:val="00E43934"/>
    <w:rsid w:val="00E4403F"/>
    <w:rsid w:val="00E44CD4"/>
    <w:rsid w:val="00E45246"/>
    <w:rsid w:val="00E47055"/>
    <w:rsid w:val="00E47CB9"/>
    <w:rsid w:val="00E52594"/>
    <w:rsid w:val="00E540CD"/>
    <w:rsid w:val="00E54EF7"/>
    <w:rsid w:val="00E56575"/>
    <w:rsid w:val="00E57CC7"/>
    <w:rsid w:val="00E610AE"/>
    <w:rsid w:val="00E6285D"/>
    <w:rsid w:val="00E628F5"/>
    <w:rsid w:val="00E6293D"/>
    <w:rsid w:val="00E63594"/>
    <w:rsid w:val="00E6387F"/>
    <w:rsid w:val="00E646BC"/>
    <w:rsid w:val="00E64CEF"/>
    <w:rsid w:val="00E673D0"/>
    <w:rsid w:val="00E71EB5"/>
    <w:rsid w:val="00E7271A"/>
    <w:rsid w:val="00E75467"/>
    <w:rsid w:val="00E7649F"/>
    <w:rsid w:val="00E76691"/>
    <w:rsid w:val="00E76D56"/>
    <w:rsid w:val="00E77473"/>
    <w:rsid w:val="00E8006E"/>
    <w:rsid w:val="00E814B0"/>
    <w:rsid w:val="00E817BD"/>
    <w:rsid w:val="00E823AD"/>
    <w:rsid w:val="00E82AD0"/>
    <w:rsid w:val="00E82BBE"/>
    <w:rsid w:val="00E837A5"/>
    <w:rsid w:val="00E84434"/>
    <w:rsid w:val="00E858B7"/>
    <w:rsid w:val="00E85E91"/>
    <w:rsid w:val="00E879EA"/>
    <w:rsid w:val="00E87DDD"/>
    <w:rsid w:val="00E90491"/>
    <w:rsid w:val="00E90FDC"/>
    <w:rsid w:val="00E91D8F"/>
    <w:rsid w:val="00E926FA"/>
    <w:rsid w:val="00E92FD7"/>
    <w:rsid w:val="00E9316D"/>
    <w:rsid w:val="00E939A2"/>
    <w:rsid w:val="00E94B1F"/>
    <w:rsid w:val="00E94E49"/>
    <w:rsid w:val="00E951B2"/>
    <w:rsid w:val="00E961CE"/>
    <w:rsid w:val="00EA0F33"/>
    <w:rsid w:val="00EA29E8"/>
    <w:rsid w:val="00EA6237"/>
    <w:rsid w:val="00EA7827"/>
    <w:rsid w:val="00EB03FB"/>
    <w:rsid w:val="00EB1B7B"/>
    <w:rsid w:val="00EB3E16"/>
    <w:rsid w:val="00EB7098"/>
    <w:rsid w:val="00EB7A24"/>
    <w:rsid w:val="00EC0DBD"/>
    <w:rsid w:val="00EC202D"/>
    <w:rsid w:val="00EC23E1"/>
    <w:rsid w:val="00EC2E6D"/>
    <w:rsid w:val="00EC3510"/>
    <w:rsid w:val="00EC3AA4"/>
    <w:rsid w:val="00EC47A1"/>
    <w:rsid w:val="00EC64D6"/>
    <w:rsid w:val="00ED0483"/>
    <w:rsid w:val="00ED1238"/>
    <w:rsid w:val="00ED1C43"/>
    <w:rsid w:val="00ED2BDF"/>
    <w:rsid w:val="00ED3844"/>
    <w:rsid w:val="00ED4029"/>
    <w:rsid w:val="00ED5207"/>
    <w:rsid w:val="00ED6D3C"/>
    <w:rsid w:val="00ED76B5"/>
    <w:rsid w:val="00EE0361"/>
    <w:rsid w:val="00EE0458"/>
    <w:rsid w:val="00EE14C5"/>
    <w:rsid w:val="00EE14EA"/>
    <w:rsid w:val="00EE17BE"/>
    <w:rsid w:val="00EE2EBB"/>
    <w:rsid w:val="00EE3412"/>
    <w:rsid w:val="00EE4D60"/>
    <w:rsid w:val="00EE5062"/>
    <w:rsid w:val="00EF08BC"/>
    <w:rsid w:val="00EF19F0"/>
    <w:rsid w:val="00EF24E2"/>
    <w:rsid w:val="00EF2FDE"/>
    <w:rsid w:val="00EF4963"/>
    <w:rsid w:val="00EF496B"/>
    <w:rsid w:val="00EF5B09"/>
    <w:rsid w:val="00F029C7"/>
    <w:rsid w:val="00F03946"/>
    <w:rsid w:val="00F03EA8"/>
    <w:rsid w:val="00F04B5E"/>
    <w:rsid w:val="00F04EC6"/>
    <w:rsid w:val="00F05288"/>
    <w:rsid w:val="00F06EE9"/>
    <w:rsid w:val="00F10B99"/>
    <w:rsid w:val="00F13DC5"/>
    <w:rsid w:val="00F1411F"/>
    <w:rsid w:val="00F148E8"/>
    <w:rsid w:val="00F1618B"/>
    <w:rsid w:val="00F163C2"/>
    <w:rsid w:val="00F17DA5"/>
    <w:rsid w:val="00F20DD5"/>
    <w:rsid w:val="00F20FB1"/>
    <w:rsid w:val="00F2192E"/>
    <w:rsid w:val="00F225F8"/>
    <w:rsid w:val="00F22659"/>
    <w:rsid w:val="00F23649"/>
    <w:rsid w:val="00F24441"/>
    <w:rsid w:val="00F2517C"/>
    <w:rsid w:val="00F254A6"/>
    <w:rsid w:val="00F25DF4"/>
    <w:rsid w:val="00F25F63"/>
    <w:rsid w:val="00F26BBA"/>
    <w:rsid w:val="00F27089"/>
    <w:rsid w:val="00F30077"/>
    <w:rsid w:val="00F303C1"/>
    <w:rsid w:val="00F318B4"/>
    <w:rsid w:val="00F350AC"/>
    <w:rsid w:val="00F356F4"/>
    <w:rsid w:val="00F36352"/>
    <w:rsid w:val="00F37145"/>
    <w:rsid w:val="00F37886"/>
    <w:rsid w:val="00F37D25"/>
    <w:rsid w:val="00F37E83"/>
    <w:rsid w:val="00F41535"/>
    <w:rsid w:val="00F41628"/>
    <w:rsid w:val="00F42362"/>
    <w:rsid w:val="00F4258C"/>
    <w:rsid w:val="00F427E5"/>
    <w:rsid w:val="00F43AC6"/>
    <w:rsid w:val="00F4537A"/>
    <w:rsid w:val="00F45968"/>
    <w:rsid w:val="00F46204"/>
    <w:rsid w:val="00F4672E"/>
    <w:rsid w:val="00F50F37"/>
    <w:rsid w:val="00F53086"/>
    <w:rsid w:val="00F54DC9"/>
    <w:rsid w:val="00F54F13"/>
    <w:rsid w:val="00F55A54"/>
    <w:rsid w:val="00F563CE"/>
    <w:rsid w:val="00F565AF"/>
    <w:rsid w:val="00F603C8"/>
    <w:rsid w:val="00F61515"/>
    <w:rsid w:val="00F6158C"/>
    <w:rsid w:val="00F62BF5"/>
    <w:rsid w:val="00F64279"/>
    <w:rsid w:val="00F655A5"/>
    <w:rsid w:val="00F6578D"/>
    <w:rsid w:val="00F66FF7"/>
    <w:rsid w:val="00F7012A"/>
    <w:rsid w:val="00F713E2"/>
    <w:rsid w:val="00F754DB"/>
    <w:rsid w:val="00F7797F"/>
    <w:rsid w:val="00F8473F"/>
    <w:rsid w:val="00F85DD0"/>
    <w:rsid w:val="00F8653A"/>
    <w:rsid w:val="00F8718D"/>
    <w:rsid w:val="00F87A25"/>
    <w:rsid w:val="00F91539"/>
    <w:rsid w:val="00F9198D"/>
    <w:rsid w:val="00F929DB"/>
    <w:rsid w:val="00F94A33"/>
    <w:rsid w:val="00F957DC"/>
    <w:rsid w:val="00F968B3"/>
    <w:rsid w:val="00F97008"/>
    <w:rsid w:val="00F97098"/>
    <w:rsid w:val="00FA15B8"/>
    <w:rsid w:val="00FA4686"/>
    <w:rsid w:val="00FA5890"/>
    <w:rsid w:val="00FA66AC"/>
    <w:rsid w:val="00FB08D4"/>
    <w:rsid w:val="00FB2A1E"/>
    <w:rsid w:val="00FB2F7F"/>
    <w:rsid w:val="00FB3541"/>
    <w:rsid w:val="00FB5987"/>
    <w:rsid w:val="00FB5F30"/>
    <w:rsid w:val="00FB6F03"/>
    <w:rsid w:val="00FC0551"/>
    <w:rsid w:val="00FC107B"/>
    <w:rsid w:val="00FC178F"/>
    <w:rsid w:val="00FC4526"/>
    <w:rsid w:val="00FC61EC"/>
    <w:rsid w:val="00FC6A8E"/>
    <w:rsid w:val="00FC6C98"/>
    <w:rsid w:val="00FD2B50"/>
    <w:rsid w:val="00FD2F8C"/>
    <w:rsid w:val="00FD5BA5"/>
    <w:rsid w:val="00FD627E"/>
    <w:rsid w:val="00FD67E1"/>
    <w:rsid w:val="00FD7050"/>
    <w:rsid w:val="00FD749B"/>
    <w:rsid w:val="00FE25F2"/>
    <w:rsid w:val="00FE3DB9"/>
    <w:rsid w:val="00FE5AEA"/>
    <w:rsid w:val="00FE6955"/>
    <w:rsid w:val="00FF1240"/>
    <w:rsid w:val="00FF133E"/>
    <w:rsid w:val="00FF142A"/>
    <w:rsid w:val="00FF1577"/>
    <w:rsid w:val="00FF2CE4"/>
    <w:rsid w:val="00FF3742"/>
    <w:rsid w:val="00FF5BD2"/>
    <w:rsid w:val="00FF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99E24"/>
  <w15:chartTrackingRefBased/>
  <w15:docId w15:val="{AD8D42AF-AD63-D146-95D1-8FACE5A83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US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521"/>
    <w:rPr>
      <w:rFonts w:ascii="Times New Roman" w:eastAsia="SimSun" w:hAnsi="Times New Roman" w:cs="Times New Roman"/>
      <w:sz w:val="24"/>
      <w:szCs w:val="24"/>
      <w:lang w:bidi="ar-SA"/>
    </w:rPr>
  </w:style>
  <w:style w:type="paragraph" w:styleId="Heading4">
    <w:name w:val="heading 4"/>
    <w:basedOn w:val="Normal"/>
    <w:link w:val="Heading4Char"/>
    <w:uiPriority w:val="9"/>
    <w:qFormat/>
    <w:rsid w:val="008060E4"/>
    <w:pPr>
      <w:spacing w:before="100" w:beforeAutospacing="1" w:after="100" w:afterAutospacing="1"/>
      <w:outlineLvl w:val="3"/>
    </w:pPr>
    <w:rPr>
      <w:rFonts w:eastAsia="Times New Roman"/>
      <w:b/>
      <w:bCs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D0521"/>
    <w:pPr>
      <w:spacing w:before="100" w:beforeAutospacing="1" w:after="100" w:afterAutospacing="1"/>
    </w:pPr>
    <w:rPr>
      <w:rFonts w:eastAsia="Times New Roman"/>
      <w:lang w:bidi="ne-NP"/>
    </w:rPr>
  </w:style>
  <w:style w:type="character" w:customStyle="1" w:styleId="textexposedshow">
    <w:name w:val="text_exposed_show"/>
    <w:basedOn w:val="DefaultParagraphFont"/>
    <w:rsid w:val="00BD0521"/>
  </w:style>
  <w:style w:type="paragraph" w:styleId="BalloonText">
    <w:name w:val="Balloon Text"/>
    <w:basedOn w:val="Normal"/>
    <w:link w:val="BalloonTextChar"/>
    <w:uiPriority w:val="99"/>
    <w:semiHidden/>
    <w:unhideWhenUsed/>
    <w:rsid w:val="00BD0521"/>
    <w:rPr>
      <w:rFonts w:ascii="Tahoma" w:hAnsi="Tahoma" w:cs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D0521"/>
    <w:rPr>
      <w:rFonts w:ascii="Tahoma" w:eastAsia="SimSun" w:hAnsi="Tahoma" w:cs="Tahoma"/>
      <w:sz w:val="16"/>
      <w:szCs w:val="16"/>
      <w:lang w:bidi="ar-SA"/>
    </w:rPr>
  </w:style>
  <w:style w:type="table" w:styleId="TableGrid">
    <w:name w:val="Table Grid"/>
    <w:basedOn w:val="TableNormal"/>
    <w:uiPriority w:val="59"/>
    <w:rsid w:val="00E021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3">
    <w:name w:val="Medium Grid 3 Accent 3"/>
    <w:basedOn w:val="TableNormal"/>
    <w:uiPriority w:val="69"/>
    <w:rsid w:val="0023042E"/>
    <w:rPr>
      <w:sz w:val="22"/>
    </w:rPr>
    <w:tblPr>
      <w:tblStyleRowBandSize w:val="1"/>
      <w:tblStyleColBandSize w:val="1"/>
      <w:tblInd w:w="0" w:type="nil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character" w:styleId="Strong">
    <w:name w:val="Strong"/>
    <w:uiPriority w:val="22"/>
    <w:qFormat/>
    <w:rsid w:val="00310977"/>
    <w:rPr>
      <w:b/>
      <w:bCs/>
    </w:rPr>
  </w:style>
  <w:style w:type="character" w:customStyle="1" w:styleId="Heading4Char">
    <w:name w:val="Heading 4 Char"/>
    <w:link w:val="Heading4"/>
    <w:uiPriority w:val="9"/>
    <w:rsid w:val="008060E4"/>
    <w:rPr>
      <w:rFonts w:ascii="Times New Roman" w:eastAsia="Times New Roman" w:hAnsi="Times New Roman" w:cs="Times New Roman"/>
      <w:b/>
      <w:bCs/>
      <w:sz w:val="24"/>
      <w:szCs w:val="24"/>
      <w:lang w:bidi="ne-NP"/>
    </w:rPr>
  </w:style>
  <w:style w:type="table" w:customStyle="1" w:styleId="TableGrid1">
    <w:name w:val="Table Grid1"/>
    <w:basedOn w:val="TableNormal"/>
    <w:next w:val="TableGrid"/>
    <w:uiPriority w:val="59"/>
    <w:rsid w:val="000C3BEE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2C2DAC"/>
    <w:pPr>
      <w:spacing w:after="200" w:line="276" w:lineRule="auto"/>
      <w:ind w:left="720"/>
      <w:contextualSpacing/>
    </w:pPr>
    <w:rPr>
      <w:rFonts w:ascii="Calibri" w:eastAsia="Calibri" w:hAnsi="Calibri" w:cs="Mangal"/>
      <w:sz w:val="22"/>
      <w:szCs w:val="20"/>
      <w:lang w:bidi="ne-NP"/>
    </w:rPr>
  </w:style>
  <w:style w:type="character" w:customStyle="1" w:styleId="ListParagraphChar">
    <w:name w:val="List Paragraph Char"/>
    <w:link w:val="ListParagraph"/>
    <w:uiPriority w:val="34"/>
    <w:qFormat/>
    <w:rsid w:val="00250A9C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4E68F4"/>
    <w:pPr>
      <w:tabs>
        <w:tab w:val="center" w:pos="4680"/>
        <w:tab w:val="right" w:pos="9360"/>
      </w:tabs>
      <w:spacing w:after="200" w:line="276" w:lineRule="auto"/>
    </w:pPr>
    <w:rPr>
      <w:rFonts w:ascii="Calibri" w:eastAsia="Times New Roman" w:hAnsi="Calibri" w:cs="Mangal"/>
      <w:sz w:val="22"/>
      <w:szCs w:val="20"/>
      <w:lang w:bidi="ne-NP"/>
    </w:rPr>
  </w:style>
  <w:style w:type="character" w:customStyle="1" w:styleId="FooterChar">
    <w:name w:val="Footer Char"/>
    <w:link w:val="Footer"/>
    <w:uiPriority w:val="99"/>
    <w:rsid w:val="004E68F4"/>
    <w:rPr>
      <w:rFonts w:eastAsia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5\Desktop\Officila%20Documents\&#2357;&#2375;&#2348;&#2360;&#2366;&#2311;&#2335;%20&#2346;&#2381;&#2352;&#2375;&#2360;%20&#2357;&#2367;&#2332;&#2381;&#2334;&#2346;&#2381;&#2340;&#2367;\&#2408;&#2406;&#2413;&#2412;%20&#2349;&#2366;&#2342;&#2381;&#2352;\&#2310;&#2352;&#2379;&#2346;-&#2346;&#2340;&#2381;&#2352;\Press-Release-&#2408;&#2406;&#2413;&#2412;-&#2406;&#2411;-&#2407;&#2411;_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1707A5-A31F-4998-90E4-83B9DE5B0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C:\Users\lenovo5\Desktop\Officila Documents\वेबसाइट प्रेस विज्ञप्ति\२०७६ भाद्र\आरोप-पत्र\Press-Release-२०७६-०५-१५_A.dot</Template>
  <TotalTime>0</TotalTime>
  <Pages>2</Pages>
  <Words>692</Words>
  <Characters>3671</Characters>
  <Application>Microsoft Office Word</Application>
  <DocSecurity>0</DocSecurity>
  <Lines>101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lenovo5</dc:creator>
  <cp:keywords/>
  <cp:lastModifiedBy>Dahal, Damodar</cp:lastModifiedBy>
  <cp:revision>2</cp:revision>
  <cp:lastPrinted>2025-12-12T23:11:00Z</cp:lastPrinted>
  <dcterms:created xsi:type="dcterms:W3CDTF">2025-12-16T16:02:00Z</dcterms:created>
  <dcterms:modified xsi:type="dcterms:W3CDTF">2025-12-16T16:02:00Z</dcterms:modified>
</cp:coreProperties>
</file>